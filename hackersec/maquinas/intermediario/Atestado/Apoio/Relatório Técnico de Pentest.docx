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4E804" w14:textId="7CB15A94" w:rsidR="004B7E44" w:rsidRPr="00126D07" w:rsidRDefault="00300425" w:rsidP="005E3845">
      <w:pPr>
        <w:ind w:hanging="426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0FD255F" wp14:editId="0F665081">
            <wp:simplePos x="0" y="0"/>
            <wp:positionH relativeFrom="page">
              <wp:align>right</wp:align>
            </wp:positionH>
            <wp:positionV relativeFrom="paragraph">
              <wp:posOffset>-1546860</wp:posOffset>
            </wp:positionV>
            <wp:extent cx="7790427" cy="11762488"/>
            <wp:effectExtent l="0" t="0" r="127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0427" cy="11762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page" w:tblpX="607" w:tblpY="34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91"/>
      </w:tblGrid>
      <w:tr w:rsidR="0064649B" w:rsidRPr="00FA15E0" w14:paraId="615A8822" w14:textId="77777777" w:rsidTr="0064649B">
        <w:trPr>
          <w:trHeight w:val="1522"/>
        </w:trPr>
        <w:tc>
          <w:tcPr>
            <w:tcW w:w="8191" w:type="dxa"/>
            <w:tcBorders>
              <w:top w:val="nil"/>
              <w:left w:val="nil"/>
              <w:bottom w:val="nil"/>
              <w:right w:val="nil"/>
            </w:tcBorders>
          </w:tcPr>
          <w:p w14:paraId="3C6D3DF3" w14:textId="632D1A43" w:rsidR="0064649B" w:rsidRPr="00FA15E0" w:rsidRDefault="00F74067" w:rsidP="0064649B">
            <w:pPr>
              <w:rPr>
                <w:sz w:val="14"/>
                <w:szCs w:val="10"/>
              </w:rPr>
            </w:pPr>
            <w:r w:rsidRPr="00FA15E0">
              <w:rPr>
                <w:noProof/>
                <w:sz w:val="14"/>
                <w:szCs w:val="10"/>
                <w:lang w:bidi="pt-BR"/>
              </w:rPr>
              <mc:AlternateContent>
                <mc:Choice Requires="wps">
                  <w:drawing>
                    <wp:anchor distT="0" distB="0" distL="114300" distR="114300" simplePos="0" relativeHeight="251668480" behindDoc="1" locked="0" layoutInCell="1" allowOverlap="1" wp14:anchorId="3D55011B" wp14:editId="069419EF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1176041</wp:posOffset>
                      </wp:positionV>
                      <wp:extent cx="2333625" cy="0"/>
                      <wp:effectExtent l="0" t="0" r="0" b="0"/>
                      <wp:wrapTopAndBottom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336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6982E6" id="Conector reto 5" o:spid="_x0000_s1026" alt="divisor de texto" style="position:absolute;flip:y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9pt,92.6pt" to="192.65pt,9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" strokecolor="white [3212]">
                      <w10:wrap type="topAndBottom"/>
                    </v:line>
                  </w:pict>
                </mc:Fallback>
              </mc:AlternateContent>
            </w:r>
            <w:r w:rsidR="0064649B" w:rsidRPr="00FA15E0">
              <w:rPr>
                <w:noProof/>
                <w:sz w:val="14"/>
                <w:szCs w:val="10"/>
                <w:lang w:bidi="pt-BR"/>
              </w:rPr>
              <mc:AlternateContent>
                <mc:Choice Requires="wps">
                  <w:drawing>
                    <wp:inline distT="0" distB="0" distL="0" distR="0" wp14:anchorId="2F3DDD4E" wp14:editId="798348EC">
                      <wp:extent cx="4981575" cy="1152525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81575" cy="11525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375C68" w14:textId="4C356366" w:rsidR="0064649B" w:rsidRPr="00B60F66" w:rsidRDefault="00C2435E" w:rsidP="0064649B">
                                  <w:pPr>
                                    <w:pStyle w:val="Ttulo"/>
                                    <w:spacing w:line="276" w:lineRule="auto"/>
                                    <w:rPr>
                                      <w:rFonts w:asciiTheme="minorHAnsi" w:hAnsiTheme="minorHAnsi" w:cstheme="minorHAnsi"/>
                                      <w:b w:val="0"/>
                                      <w:bCs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b w:val="0"/>
                                      <w:bCs/>
                                      <w:sz w:val="56"/>
                                      <w:szCs w:val="56"/>
                                      <w:lang w:bidi="pt-BR"/>
                                    </w:rPr>
                                    <w:t>PENETRATION TESTING REPORT</w:t>
                                  </w:r>
                                </w:p>
                                <w:p w14:paraId="60E0D254" w14:textId="77777777" w:rsidR="00E00542" w:rsidRDefault="00E00542"/>
                                <w:p w14:paraId="2BF1C479" w14:textId="77777777" w:rsidR="0064649B" w:rsidRPr="00B60F66" w:rsidRDefault="00C2435E" w:rsidP="0064649B">
                                  <w:pPr>
                                    <w:pStyle w:val="Ttulo"/>
                                    <w:spacing w:line="276" w:lineRule="auto"/>
                                    <w:rPr>
                                      <w:rFonts w:asciiTheme="minorHAnsi" w:hAnsiTheme="minorHAnsi" w:cstheme="minorHAnsi"/>
                                      <w:b w:val="0"/>
                                      <w:bCs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b w:val="0"/>
                                      <w:bCs/>
                                      <w:sz w:val="56"/>
                                      <w:szCs w:val="56"/>
                                      <w:lang w:bidi="pt-BR"/>
                                    </w:rPr>
                                    <w:t>TING REPORT</w:t>
                                  </w:r>
                                </w:p>
                                <w:p w14:paraId="750B1545" w14:textId="77777777" w:rsidR="00481C00" w:rsidRDefault="00481C00"/>
                                <w:p w14:paraId="21C3B8DB" w14:textId="453BE490" w:rsidR="0064649B" w:rsidRPr="00B60F66" w:rsidRDefault="00C2435E" w:rsidP="0064649B">
                                  <w:pPr>
                                    <w:pStyle w:val="Ttulo"/>
                                    <w:spacing w:line="276" w:lineRule="auto"/>
                                    <w:rPr>
                                      <w:rFonts w:asciiTheme="minorHAnsi" w:hAnsiTheme="minorHAnsi" w:cstheme="minorHAnsi"/>
                                      <w:b w:val="0"/>
                                      <w:bCs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b w:val="0"/>
                                      <w:bCs/>
                                      <w:sz w:val="56"/>
                                      <w:szCs w:val="56"/>
                                      <w:lang w:bidi="pt-BR"/>
                                    </w:rPr>
                                    <w:t>TING REPORT</w:t>
                                  </w:r>
                                </w:p>
                                <w:p w14:paraId="6C97766F" w14:textId="77777777" w:rsidR="00E00542" w:rsidRDefault="00E00542"/>
                                <w:p w14:paraId="7B6DE932" w14:textId="09A7681B" w:rsidR="0064649B" w:rsidRPr="00B60F66" w:rsidRDefault="00C2435E" w:rsidP="0064649B">
                                  <w:pPr>
                                    <w:pStyle w:val="Ttulo"/>
                                    <w:spacing w:line="276" w:lineRule="auto"/>
                                    <w:rPr>
                                      <w:rFonts w:asciiTheme="minorHAnsi" w:hAnsiTheme="minorHAnsi" w:cstheme="minorHAnsi"/>
                                      <w:b w:val="0"/>
                                      <w:bCs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b w:val="0"/>
                                      <w:bCs/>
                                      <w:sz w:val="56"/>
                                      <w:szCs w:val="56"/>
                                      <w:lang w:bidi="pt-BR"/>
                                    </w:rPr>
                                    <w:t>TING 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F3DDD4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392.25pt;height:9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" filled="f" stroked="f" strokeweight=".5pt">
                      <v:textbox>
                        <w:txbxContent>
                          <w:p w14:paraId="42375C68" w14:textId="4C356366" w:rsidR="0064649B" w:rsidRPr="00B60F66" w:rsidRDefault="00C2435E" w:rsidP="0064649B">
                            <w:pPr>
                              <w:pStyle w:val="Ttulo"/>
                              <w:spacing w:line="276" w:lineRule="auto"/>
                              <w:rPr>
                                <w:rFonts w:asciiTheme="minorHAnsi" w:hAnsiTheme="minorHAnsi" w:cstheme="minorHAnsi"/>
                                <w:b w:val="0"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bCs/>
                                <w:sz w:val="56"/>
                                <w:szCs w:val="56"/>
                                <w:lang w:bidi="pt-BR"/>
                              </w:rPr>
                              <w:t>PENETRATION TESTING REPORT</w:t>
                            </w:r>
                          </w:p>
                          <w:p w14:paraId="60E0D254" w14:textId="77777777" w:rsidR="00E00542" w:rsidRDefault="00E00542"/>
                          <w:p w14:paraId="2BF1C479" w14:textId="77777777" w:rsidR="0064649B" w:rsidRPr="00B60F66" w:rsidRDefault="00C2435E" w:rsidP="0064649B">
                            <w:pPr>
                              <w:pStyle w:val="Ttulo"/>
                              <w:spacing w:line="276" w:lineRule="auto"/>
                              <w:rPr>
                                <w:rFonts w:asciiTheme="minorHAnsi" w:hAnsiTheme="minorHAnsi" w:cstheme="minorHAnsi"/>
                                <w:b w:val="0"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bCs/>
                                <w:sz w:val="56"/>
                                <w:szCs w:val="56"/>
                                <w:lang w:bidi="pt-BR"/>
                              </w:rPr>
                              <w:t>TING REPORT</w:t>
                            </w:r>
                          </w:p>
                          <w:p w14:paraId="750B1545" w14:textId="77777777" w:rsidR="00481C00" w:rsidRDefault="00481C00"/>
                          <w:p w14:paraId="21C3B8DB" w14:textId="453BE490" w:rsidR="0064649B" w:rsidRPr="00B60F66" w:rsidRDefault="00C2435E" w:rsidP="0064649B">
                            <w:pPr>
                              <w:pStyle w:val="Ttulo"/>
                              <w:spacing w:line="276" w:lineRule="auto"/>
                              <w:rPr>
                                <w:rFonts w:asciiTheme="minorHAnsi" w:hAnsiTheme="minorHAnsi" w:cstheme="minorHAnsi"/>
                                <w:b w:val="0"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bCs/>
                                <w:sz w:val="56"/>
                                <w:szCs w:val="56"/>
                                <w:lang w:bidi="pt-BR"/>
                              </w:rPr>
                              <w:t>TING REPORT</w:t>
                            </w:r>
                          </w:p>
                          <w:p w14:paraId="6C97766F" w14:textId="77777777" w:rsidR="00E00542" w:rsidRDefault="00E00542"/>
                          <w:p w14:paraId="7B6DE932" w14:textId="09A7681B" w:rsidR="0064649B" w:rsidRPr="00B60F66" w:rsidRDefault="00C2435E" w:rsidP="0064649B">
                            <w:pPr>
                              <w:pStyle w:val="Ttulo"/>
                              <w:spacing w:line="276" w:lineRule="auto"/>
                              <w:rPr>
                                <w:rFonts w:asciiTheme="minorHAnsi" w:hAnsiTheme="minorHAnsi" w:cstheme="minorHAnsi"/>
                                <w:b w:val="0"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 w:val="0"/>
                                <w:bCs/>
                                <w:sz w:val="56"/>
                                <w:szCs w:val="56"/>
                                <w:lang w:bidi="pt-BR"/>
                              </w:rPr>
                              <w:t>TING 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5EE737C" w14:textId="407EFFEE" w:rsidR="0064649B" w:rsidRPr="00FA15E0" w:rsidRDefault="0064649B" w:rsidP="00F74067">
            <w:pPr>
              <w:rPr>
                <w:sz w:val="14"/>
                <w:szCs w:val="10"/>
              </w:rPr>
            </w:pPr>
          </w:p>
          <w:p w14:paraId="67D13E93" w14:textId="5CECCADC" w:rsidR="0064649B" w:rsidRPr="00FA15E0" w:rsidRDefault="00383A1D" w:rsidP="0064649B">
            <w:pPr>
              <w:rPr>
                <w:sz w:val="14"/>
                <w:szCs w:val="10"/>
              </w:rPr>
            </w:pPr>
            <w:r w:rsidRPr="00FA15E0">
              <w:rPr>
                <w:noProof/>
                <w:sz w:val="14"/>
                <w:szCs w:val="10"/>
                <w:lang w:bidi="pt-BR"/>
              </w:rPr>
              <mc:AlternateContent>
                <mc:Choice Requires="wps">
                  <w:drawing>
                    <wp:inline distT="0" distB="0" distL="0" distR="0" wp14:anchorId="032F4A2B" wp14:editId="483D0AD8">
                      <wp:extent cx="5138670" cy="438150"/>
                      <wp:effectExtent l="0" t="0" r="0" b="0"/>
                      <wp:docPr id="3" name="Caixa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4381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C10D7D" w14:textId="41384574" w:rsidR="00383A1D" w:rsidRPr="00B60F66" w:rsidRDefault="00383A1D" w:rsidP="00383A1D">
                                  <w:pPr>
                                    <w:pStyle w:val="Subttulo"/>
                                    <w:spacing w:line="240" w:lineRule="auto"/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>Pentest</w:t>
                                  </w:r>
                                  <w:proofErr w:type="spellEnd"/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 xml:space="preserve"> </w:t>
                                  </w:r>
                                  <w:r w:rsidR="004D67D2"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>–</w:t>
                                  </w:r>
                                  <w:r w:rsidR="002869B2"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 xml:space="preserve"> White Box</w:t>
                                  </w:r>
                                </w:p>
                                <w:p w14:paraId="792F3944" w14:textId="77777777" w:rsidR="00E00542" w:rsidRDefault="00E00542"/>
                                <w:p w14:paraId="10D889BC" w14:textId="77777777" w:rsidR="00383A1D" w:rsidRPr="00B60F66" w:rsidRDefault="00383A1D" w:rsidP="00383A1D">
                                  <w:pPr>
                                    <w:pStyle w:val="Subttulo"/>
                                    <w:spacing w:line="240" w:lineRule="auto"/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>Pentest</w:t>
                                  </w:r>
                                  <w:proofErr w:type="spellEnd"/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 xml:space="preserve"> </w:t>
                                  </w:r>
                                  <w:r w:rsidR="004D67D2"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>–</w:t>
                                  </w:r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>BlackBox</w:t>
                                  </w:r>
                                  <w:proofErr w:type="spellEnd"/>
                                </w:p>
                                <w:p w14:paraId="5E28B64E" w14:textId="77777777" w:rsidR="00481C00" w:rsidRDefault="00481C00"/>
                                <w:p w14:paraId="5AE6B357" w14:textId="77777777" w:rsidR="00383A1D" w:rsidRPr="00B60F66" w:rsidRDefault="00383A1D" w:rsidP="00383A1D">
                                  <w:pPr>
                                    <w:pStyle w:val="Subttulo"/>
                                    <w:spacing w:line="240" w:lineRule="auto"/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>Pentest</w:t>
                                  </w:r>
                                  <w:proofErr w:type="spellEnd"/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 xml:space="preserve"> </w:t>
                                  </w:r>
                                  <w:r w:rsidR="004D67D2"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>–</w:t>
                                  </w:r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>BlackBox</w:t>
                                  </w:r>
                                  <w:proofErr w:type="spellEnd"/>
                                </w:p>
                                <w:p w14:paraId="5F7AE4C0" w14:textId="77777777" w:rsidR="00E00542" w:rsidRDefault="00E00542"/>
                                <w:p w14:paraId="08A672EB" w14:textId="77777777" w:rsidR="00383A1D" w:rsidRPr="00B60F66" w:rsidRDefault="00383A1D" w:rsidP="00383A1D">
                                  <w:pPr>
                                    <w:pStyle w:val="Subttulo"/>
                                    <w:spacing w:line="240" w:lineRule="auto"/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>Pentest</w:t>
                                  </w:r>
                                  <w:proofErr w:type="spellEnd"/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 xml:space="preserve"> </w:t>
                                  </w:r>
                                  <w:r w:rsidR="004D67D2"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>–</w:t>
                                  </w:r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>BlackBox</w:t>
                                  </w:r>
                                  <w:proofErr w:type="spellEnd"/>
                                </w:p>
                                <w:p w14:paraId="74935AB0" w14:textId="77777777" w:rsidR="00481C00" w:rsidRDefault="00481C00"/>
                                <w:p w14:paraId="23B4E323" w14:textId="540B106A" w:rsidR="00383A1D" w:rsidRPr="00B60F66" w:rsidRDefault="00383A1D" w:rsidP="00383A1D">
                                  <w:pPr>
                                    <w:pStyle w:val="Subttulo"/>
                                    <w:spacing w:line="240" w:lineRule="auto"/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>BlackBox</w:t>
                                  </w:r>
                                  <w:proofErr w:type="spellEnd"/>
                                </w:p>
                                <w:p w14:paraId="6D7A6BE3" w14:textId="77777777" w:rsidR="00481C00" w:rsidRDefault="00481C00"/>
                                <w:p w14:paraId="6B524B1F" w14:textId="0C89C9D2" w:rsidR="00383A1D" w:rsidRPr="00B60F66" w:rsidRDefault="00383A1D" w:rsidP="00383A1D">
                                  <w:pPr>
                                    <w:pStyle w:val="Subttulo"/>
                                    <w:spacing w:line="240" w:lineRule="auto"/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>Pentest</w:t>
                                  </w:r>
                                  <w:proofErr w:type="spellEnd"/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 xml:space="preserve"> </w:t>
                                  </w:r>
                                  <w:r w:rsidR="004D67D2"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>–</w:t>
                                  </w:r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>BlackBox</w:t>
                                  </w:r>
                                  <w:proofErr w:type="spellEnd"/>
                                </w:p>
                                <w:p w14:paraId="4F18DAB9" w14:textId="77777777" w:rsidR="00E00542" w:rsidRDefault="00E00542"/>
                                <w:p w14:paraId="5D9FF7A8" w14:textId="078BCBCB" w:rsidR="00383A1D" w:rsidRPr="00B60F66" w:rsidRDefault="00383A1D" w:rsidP="00383A1D">
                                  <w:pPr>
                                    <w:pStyle w:val="Subttulo"/>
                                    <w:spacing w:line="240" w:lineRule="auto"/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>Pentest</w:t>
                                  </w:r>
                                  <w:proofErr w:type="spellEnd"/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 xml:space="preserve"> </w:t>
                                  </w:r>
                                  <w:r w:rsidR="004D67D2"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>–</w:t>
                                  </w:r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theme="minorHAnsi"/>
                                      <w:b w:val="0"/>
                                      <w:bCs/>
                                      <w:sz w:val="48"/>
                                      <w:szCs w:val="16"/>
                                      <w:lang w:bidi="pt-BR"/>
                                    </w:rPr>
                                    <w:t>BlackBox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32F4A2B" id="Caixa de texto 3" o:spid="_x0000_s1027" type="#_x0000_t202" style="width:404.6pt;height:3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" filled="f" stroked="f" strokeweight=".5pt">
                      <v:textbox>
                        <w:txbxContent>
                          <w:p w14:paraId="30C10D7D" w14:textId="41384574" w:rsidR="00383A1D" w:rsidRPr="00B60F66" w:rsidRDefault="00383A1D" w:rsidP="00383A1D">
                            <w:pPr>
                              <w:pStyle w:val="Subttulo"/>
                              <w:spacing w:line="240" w:lineRule="auto"/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>Pentest</w:t>
                            </w:r>
                            <w:proofErr w:type="spellEnd"/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 xml:space="preserve"> </w:t>
                            </w:r>
                            <w:r w:rsidR="004D67D2"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>–</w:t>
                            </w:r>
                            <w:r w:rsidR="002869B2"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 xml:space="preserve"> White Box</w:t>
                            </w:r>
                          </w:p>
                          <w:p w14:paraId="792F3944" w14:textId="77777777" w:rsidR="00E00542" w:rsidRDefault="00E00542"/>
                          <w:p w14:paraId="10D889BC" w14:textId="77777777" w:rsidR="00383A1D" w:rsidRPr="00B60F66" w:rsidRDefault="00383A1D" w:rsidP="00383A1D">
                            <w:pPr>
                              <w:pStyle w:val="Subttulo"/>
                              <w:spacing w:line="240" w:lineRule="auto"/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>Pentest</w:t>
                            </w:r>
                            <w:proofErr w:type="spellEnd"/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 xml:space="preserve"> </w:t>
                            </w:r>
                            <w:r w:rsidR="004D67D2"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>–</w:t>
                            </w:r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>BlackBox</w:t>
                            </w:r>
                            <w:proofErr w:type="spellEnd"/>
                          </w:p>
                          <w:p w14:paraId="5E28B64E" w14:textId="77777777" w:rsidR="00481C00" w:rsidRDefault="00481C00"/>
                          <w:p w14:paraId="5AE6B357" w14:textId="77777777" w:rsidR="00383A1D" w:rsidRPr="00B60F66" w:rsidRDefault="00383A1D" w:rsidP="00383A1D">
                            <w:pPr>
                              <w:pStyle w:val="Subttulo"/>
                              <w:spacing w:line="240" w:lineRule="auto"/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>Pentest</w:t>
                            </w:r>
                            <w:proofErr w:type="spellEnd"/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 xml:space="preserve"> </w:t>
                            </w:r>
                            <w:r w:rsidR="004D67D2"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>–</w:t>
                            </w:r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>BlackBox</w:t>
                            </w:r>
                            <w:proofErr w:type="spellEnd"/>
                          </w:p>
                          <w:p w14:paraId="5F7AE4C0" w14:textId="77777777" w:rsidR="00E00542" w:rsidRDefault="00E00542"/>
                          <w:p w14:paraId="08A672EB" w14:textId="77777777" w:rsidR="00383A1D" w:rsidRPr="00B60F66" w:rsidRDefault="00383A1D" w:rsidP="00383A1D">
                            <w:pPr>
                              <w:pStyle w:val="Subttulo"/>
                              <w:spacing w:line="240" w:lineRule="auto"/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>Pentest</w:t>
                            </w:r>
                            <w:proofErr w:type="spellEnd"/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 xml:space="preserve"> </w:t>
                            </w:r>
                            <w:r w:rsidR="004D67D2"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>–</w:t>
                            </w:r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>BlackBox</w:t>
                            </w:r>
                            <w:proofErr w:type="spellEnd"/>
                          </w:p>
                          <w:p w14:paraId="74935AB0" w14:textId="77777777" w:rsidR="00481C00" w:rsidRDefault="00481C00"/>
                          <w:p w14:paraId="23B4E323" w14:textId="540B106A" w:rsidR="00383A1D" w:rsidRPr="00B60F66" w:rsidRDefault="00383A1D" w:rsidP="00383A1D">
                            <w:pPr>
                              <w:pStyle w:val="Subttulo"/>
                              <w:spacing w:line="240" w:lineRule="auto"/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</w:rPr>
                            </w:pPr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>BlackBox</w:t>
                            </w:r>
                            <w:proofErr w:type="spellEnd"/>
                          </w:p>
                          <w:p w14:paraId="6D7A6BE3" w14:textId="77777777" w:rsidR="00481C00" w:rsidRDefault="00481C00"/>
                          <w:p w14:paraId="6B524B1F" w14:textId="0C89C9D2" w:rsidR="00383A1D" w:rsidRPr="00B60F66" w:rsidRDefault="00383A1D" w:rsidP="00383A1D">
                            <w:pPr>
                              <w:pStyle w:val="Subttulo"/>
                              <w:spacing w:line="240" w:lineRule="auto"/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>Pentest</w:t>
                            </w:r>
                            <w:proofErr w:type="spellEnd"/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 xml:space="preserve"> </w:t>
                            </w:r>
                            <w:r w:rsidR="004D67D2"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>–</w:t>
                            </w:r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>BlackBox</w:t>
                            </w:r>
                            <w:proofErr w:type="spellEnd"/>
                          </w:p>
                          <w:p w14:paraId="4F18DAB9" w14:textId="77777777" w:rsidR="00E00542" w:rsidRDefault="00E00542"/>
                          <w:p w14:paraId="5D9FF7A8" w14:textId="078BCBCB" w:rsidR="00383A1D" w:rsidRPr="00B60F66" w:rsidRDefault="00383A1D" w:rsidP="00383A1D">
                            <w:pPr>
                              <w:pStyle w:val="Subttulo"/>
                              <w:spacing w:line="240" w:lineRule="auto"/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>Pentest</w:t>
                            </w:r>
                            <w:proofErr w:type="spellEnd"/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 xml:space="preserve"> </w:t>
                            </w:r>
                            <w:r w:rsidR="004D67D2"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>–</w:t>
                            </w:r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 w:val="0"/>
                                <w:bCs/>
                                <w:sz w:val="48"/>
                                <w:szCs w:val="16"/>
                                <w:lang w:bidi="pt-BR"/>
                              </w:rPr>
                              <w:t>BlackBox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64649B" w:rsidRPr="00FA15E0" w14:paraId="059138D4" w14:textId="77777777" w:rsidTr="0064649B">
        <w:trPr>
          <w:trHeight w:val="2290"/>
        </w:trPr>
        <w:tc>
          <w:tcPr>
            <w:tcW w:w="819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256E6B" w14:textId="2851B06F" w:rsidR="0064649B" w:rsidRPr="00FA15E0" w:rsidRDefault="00DD4F14" w:rsidP="0064649B">
            <w:pPr>
              <w:rPr>
                <w:sz w:val="14"/>
                <w:szCs w:val="10"/>
              </w:rPr>
            </w:pPr>
            <w:r w:rsidRPr="00FA15E0">
              <w:rPr>
                <w:noProof/>
                <w:sz w:val="14"/>
                <w:szCs w:val="10"/>
                <w:lang w:bidi="pt-BR"/>
              </w:rPr>
              <mc:AlternateContent>
                <mc:Choice Requires="wps">
                  <w:drawing>
                    <wp:anchor distT="0" distB="0" distL="114300" distR="114300" simplePos="0" relativeHeight="251666432" behindDoc="1" locked="0" layoutInCell="1" allowOverlap="1" wp14:anchorId="2BFE27C3" wp14:editId="644F8D04">
                      <wp:simplePos x="0" y="0"/>
                      <wp:positionH relativeFrom="column">
                        <wp:posOffset>-499745</wp:posOffset>
                      </wp:positionH>
                      <wp:positionV relativeFrom="page">
                        <wp:posOffset>-2776220</wp:posOffset>
                      </wp:positionV>
                      <wp:extent cx="5407025" cy="3642995"/>
                      <wp:effectExtent l="0" t="0" r="22225" b="14605"/>
                      <wp:wrapNone/>
                      <wp:docPr id="2" name="Retângulo 2" descr="Retângulo colorid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07025" cy="3642995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rgbClr val="0E0F10"/>
                                  </a:gs>
                                  <a:gs pos="100000">
                                    <a:srgbClr val="1A1B1C"/>
                                  </a:gs>
                                </a:gsLst>
                                <a:path path="circle">
                                  <a:fillToRect l="100000" t="100000"/>
                                </a:path>
                                <a:tileRect r="-100000" b="-100000"/>
                              </a:gradFill>
                              <a:ln w="127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D8A0DC" id="Retângulo 2" o:spid="_x0000_s1026" alt="Retângulo colorido" style="position:absolute;margin-left:-39.35pt;margin-top:-218.6pt;width:425.75pt;height:286.8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" fillcolor="#0e0f10" strokecolor="white [3212]" strokeweight="1pt">
                      <v:fill color2="#1a1b1c" rotate="t" focusposition="1,1" focussize="" focus="100%" type="gradientRadial"/>
                      <w10:wrap anchory="page"/>
                    </v:rect>
                  </w:pict>
                </mc:Fallback>
              </mc:AlternateContent>
            </w:r>
            <w:r w:rsidR="0064649B" w:rsidRPr="00FA15E0">
              <w:rPr>
                <w:noProof/>
                <w:sz w:val="14"/>
                <w:szCs w:val="10"/>
                <w:lang w:bidi="pt-BR"/>
              </w:rPr>
              <mc:AlternateContent>
                <mc:Choice Requires="wps">
                  <w:drawing>
                    <wp:inline distT="0" distB="0" distL="0" distR="0" wp14:anchorId="72952A76" wp14:editId="7A868E29">
                      <wp:extent cx="4610100" cy="446111"/>
                      <wp:effectExtent l="0" t="0" r="0" b="0"/>
                      <wp:docPr id="6" name="Caixa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10100" cy="44611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BB5F3A2" w14:textId="0876AAB6" w:rsidR="00E00542" w:rsidRPr="00605D03" w:rsidRDefault="00AF66DD">
                                  <w:pPr>
                                    <w:rPr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4"/>
                                    </w:rPr>
                                    <w:t>Nome da Empresa</w:t>
                                  </w:r>
                                </w:p>
                                <w:p w14:paraId="33AE5D87" w14:textId="77777777" w:rsidR="00481C00" w:rsidRDefault="00481C00"/>
                                <w:p w14:paraId="4346C322" w14:textId="77777777" w:rsidR="0064649B" w:rsidRPr="00FD21D5" w:rsidRDefault="00A25958" w:rsidP="0064649B">
                                  <w:pPr>
                                    <w:pStyle w:val="Ttulo1"/>
                                    <w:rPr>
                                      <w:rFonts w:asciiTheme="minorHAnsi" w:hAnsiTheme="minorHAnsi" w:cstheme="minorHAnsi"/>
                                      <w:b w:val="0"/>
                                      <w:bCs/>
                                      <w:sz w:val="40"/>
                                      <w:szCs w:val="20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b w:val="0"/>
                                      <w:bCs/>
                                      <w:sz w:val="40"/>
                                      <w:szCs w:val="20"/>
                                      <w:lang w:val="en-US" w:bidi="pt-BR"/>
                                    </w:rPr>
                                    <w:t>RedSecOps</w:t>
                                  </w:r>
                                  <w:proofErr w:type="spellEnd"/>
                                </w:p>
                                <w:p w14:paraId="0CB8C6F2" w14:textId="77777777" w:rsidR="00E00542" w:rsidRDefault="00E00542"/>
                                <w:p w14:paraId="27B4F25B" w14:textId="77777777" w:rsidR="0064649B" w:rsidRPr="00FD21D5" w:rsidRDefault="00A25958" w:rsidP="0064649B">
                                  <w:pPr>
                                    <w:pStyle w:val="Ttulo1"/>
                                    <w:rPr>
                                      <w:rFonts w:asciiTheme="minorHAnsi" w:hAnsiTheme="minorHAnsi" w:cstheme="minorHAnsi"/>
                                      <w:b w:val="0"/>
                                      <w:bCs/>
                                      <w:sz w:val="40"/>
                                      <w:szCs w:val="20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b w:val="0"/>
                                      <w:bCs/>
                                      <w:sz w:val="40"/>
                                      <w:szCs w:val="20"/>
                                      <w:lang w:val="en-US" w:bidi="pt-BR"/>
                                    </w:rPr>
                                    <w:t>RedSecOps</w:t>
                                  </w:r>
                                  <w:proofErr w:type="spellEnd"/>
                                </w:p>
                                <w:p w14:paraId="63C248A0" w14:textId="77777777" w:rsidR="00481C00" w:rsidRDefault="00481C00"/>
                                <w:p w14:paraId="0098A9EE" w14:textId="2F690B7A" w:rsidR="0064649B" w:rsidRPr="00FD21D5" w:rsidRDefault="00A25958" w:rsidP="0064649B">
                                  <w:pPr>
                                    <w:pStyle w:val="Ttulo1"/>
                                    <w:rPr>
                                      <w:rFonts w:asciiTheme="minorHAnsi" w:hAnsiTheme="minorHAnsi" w:cstheme="minorHAnsi"/>
                                      <w:b w:val="0"/>
                                      <w:bCs/>
                                      <w:sz w:val="40"/>
                                      <w:szCs w:val="20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b w:val="0"/>
                                      <w:bCs/>
                                      <w:sz w:val="40"/>
                                      <w:szCs w:val="20"/>
                                      <w:lang w:val="en-US" w:bidi="pt-BR"/>
                                    </w:rPr>
                                    <w:t>RedSecOps</w:t>
                                  </w:r>
                                  <w:proofErr w:type="spellEnd"/>
                                </w:p>
                                <w:p w14:paraId="7BBBC58E" w14:textId="77777777" w:rsidR="00E00542" w:rsidRDefault="00E00542"/>
                                <w:p w14:paraId="6D96DE55" w14:textId="77777777" w:rsidR="0064649B" w:rsidRPr="00FD21D5" w:rsidRDefault="00A25958" w:rsidP="0064649B">
                                  <w:pPr>
                                    <w:pStyle w:val="Ttulo1"/>
                                    <w:rPr>
                                      <w:rFonts w:asciiTheme="minorHAnsi" w:hAnsiTheme="minorHAnsi" w:cstheme="minorHAnsi"/>
                                      <w:b w:val="0"/>
                                      <w:bCs/>
                                      <w:sz w:val="40"/>
                                      <w:szCs w:val="20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b w:val="0"/>
                                      <w:bCs/>
                                      <w:sz w:val="40"/>
                                      <w:szCs w:val="20"/>
                                      <w:lang w:val="en-US" w:bidi="pt-BR"/>
                                    </w:rPr>
                                    <w:t>RedSecOps</w:t>
                                  </w:r>
                                  <w:proofErr w:type="spellEnd"/>
                                </w:p>
                                <w:p w14:paraId="4FDC5119" w14:textId="77777777" w:rsidR="00481C00" w:rsidRDefault="00481C00"/>
                                <w:p w14:paraId="08C0D958" w14:textId="52200D6A" w:rsidR="0064649B" w:rsidRPr="00FD21D5" w:rsidRDefault="00A25958" w:rsidP="0064649B">
                                  <w:pPr>
                                    <w:pStyle w:val="Ttulo1"/>
                                    <w:rPr>
                                      <w:rFonts w:asciiTheme="minorHAnsi" w:hAnsiTheme="minorHAnsi" w:cstheme="minorHAnsi"/>
                                      <w:b w:val="0"/>
                                      <w:bCs/>
                                      <w:sz w:val="40"/>
                                      <w:szCs w:val="20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b w:val="0"/>
                                      <w:bCs/>
                                      <w:sz w:val="40"/>
                                      <w:szCs w:val="20"/>
                                      <w:lang w:val="en-US" w:bidi="pt-BR"/>
                                    </w:rPr>
                                    <w:t>RedSecOps</w:t>
                                  </w:r>
                                  <w:proofErr w:type="spellEnd"/>
                                </w:p>
                                <w:p w14:paraId="695EA915" w14:textId="77777777" w:rsidR="00E00542" w:rsidRDefault="00E00542"/>
                                <w:p w14:paraId="5FABD4D3" w14:textId="6F897998" w:rsidR="0064649B" w:rsidRPr="00FD21D5" w:rsidRDefault="00A25958" w:rsidP="0064649B">
                                  <w:pPr>
                                    <w:pStyle w:val="Ttulo1"/>
                                    <w:rPr>
                                      <w:rFonts w:asciiTheme="minorHAnsi" w:hAnsiTheme="minorHAnsi" w:cstheme="minorHAnsi"/>
                                      <w:b w:val="0"/>
                                      <w:bCs/>
                                      <w:sz w:val="40"/>
                                      <w:szCs w:val="20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b w:val="0"/>
                                      <w:bCs/>
                                      <w:sz w:val="40"/>
                                      <w:szCs w:val="20"/>
                                      <w:lang w:val="en-US" w:bidi="pt-BR"/>
                                    </w:rPr>
                                    <w:t>RedSecOps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2952A7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6" o:spid="_x0000_s1028" type="#_x0000_t202" style="width:363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" filled="f" stroked="f" strokeweight=".5pt">
                      <v:textbox>
                        <w:txbxContent>
                          <w:p w14:paraId="6BB5F3A2" w14:textId="0876AAB6" w:rsidR="00E00542" w:rsidRPr="00605D03" w:rsidRDefault="00AF66DD">
                            <w:pPr>
                              <w:rPr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sz w:val="32"/>
                                <w:szCs w:val="24"/>
                              </w:rPr>
                              <w:t>Nome da Empresa</w:t>
                            </w:r>
                          </w:p>
                          <w:p w14:paraId="33AE5D87" w14:textId="77777777" w:rsidR="00481C00" w:rsidRDefault="00481C00"/>
                          <w:p w14:paraId="4346C322" w14:textId="77777777" w:rsidR="0064649B" w:rsidRPr="00FD21D5" w:rsidRDefault="00A25958" w:rsidP="0064649B">
                            <w:pPr>
                              <w:pStyle w:val="Ttulo1"/>
                              <w:rPr>
                                <w:rFonts w:asciiTheme="minorHAnsi" w:hAnsiTheme="minorHAnsi" w:cstheme="minorHAnsi"/>
                                <w:b w:val="0"/>
                                <w:bCs/>
                                <w:sz w:val="4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 w:val="0"/>
                                <w:bCs/>
                                <w:sz w:val="40"/>
                                <w:szCs w:val="20"/>
                                <w:lang w:val="en-US" w:bidi="pt-BR"/>
                              </w:rPr>
                              <w:t>RedSecOps</w:t>
                            </w:r>
                            <w:proofErr w:type="spellEnd"/>
                          </w:p>
                          <w:p w14:paraId="0CB8C6F2" w14:textId="77777777" w:rsidR="00E00542" w:rsidRDefault="00E00542"/>
                          <w:p w14:paraId="27B4F25B" w14:textId="77777777" w:rsidR="0064649B" w:rsidRPr="00FD21D5" w:rsidRDefault="00A25958" w:rsidP="0064649B">
                            <w:pPr>
                              <w:pStyle w:val="Ttulo1"/>
                              <w:rPr>
                                <w:rFonts w:asciiTheme="minorHAnsi" w:hAnsiTheme="minorHAnsi" w:cstheme="minorHAnsi"/>
                                <w:b w:val="0"/>
                                <w:bCs/>
                                <w:sz w:val="4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 w:val="0"/>
                                <w:bCs/>
                                <w:sz w:val="40"/>
                                <w:szCs w:val="20"/>
                                <w:lang w:val="en-US" w:bidi="pt-BR"/>
                              </w:rPr>
                              <w:t>RedSecOps</w:t>
                            </w:r>
                            <w:proofErr w:type="spellEnd"/>
                          </w:p>
                          <w:p w14:paraId="63C248A0" w14:textId="77777777" w:rsidR="00481C00" w:rsidRDefault="00481C00"/>
                          <w:p w14:paraId="0098A9EE" w14:textId="2F690B7A" w:rsidR="0064649B" w:rsidRPr="00FD21D5" w:rsidRDefault="00A25958" w:rsidP="0064649B">
                            <w:pPr>
                              <w:pStyle w:val="Ttulo1"/>
                              <w:rPr>
                                <w:rFonts w:asciiTheme="minorHAnsi" w:hAnsiTheme="minorHAnsi" w:cstheme="minorHAnsi"/>
                                <w:b w:val="0"/>
                                <w:bCs/>
                                <w:sz w:val="4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 w:val="0"/>
                                <w:bCs/>
                                <w:sz w:val="40"/>
                                <w:szCs w:val="20"/>
                                <w:lang w:val="en-US" w:bidi="pt-BR"/>
                              </w:rPr>
                              <w:t>RedSecOps</w:t>
                            </w:r>
                            <w:proofErr w:type="spellEnd"/>
                          </w:p>
                          <w:p w14:paraId="7BBBC58E" w14:textId="77777777" w:rsidR="00E00542" w:rsidRDefault="00E00542"/>
                          <w:p w14:paraId="6D96DE55" w14:textId="77777777" w:rsidR="0064649B" w:rsidRPr="00FD21D5" w:rsidRDefault="00A25958" w:rsidP="0064649B">
                            <w:pPr>
                              <w:pStyle w:val="Ttulo1"/>
                              <w:rPr>
                                <w:rFonts w:asciiTheme="minorHAnsi" w:hAnsiTheme="minorHAnsi" w:cstheme="minorHAnsi"/>
                                <w:b w:val="0"/>
                                <w:bCs/>
                                <w:sz w:val="4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 w:val="0"/>
                                <w:bCs/>
                                <w:sz w:val="40"/>
                                <w:szCs w:val="20"/>
                                <w:lang w:val="en-US" w:bidi="pt-BR"/>
                              </w:rPr>
                              <w:t>RedSecOps</w:t>
                            </w:r>
                            <w:proofErr w:type="spellEnd"/>
                          </w:p>
                          <w:p w14:paraId="4FDC5119" w14:textId="77777777" w:rsidR="00481C00" w:rsidRDefault="00481C00"/>
                          <w:p w14:paraId="08C0D958" w14:textId="52200D6A" w:rsidR="0064649B" w:rsidRPr="00FD21D5" w:rsidRDefault="00A25958" w:rsidP="0064649B">
                            <w:pPr>
                              <w:pStyle w:val="Ttulo1"/>
                              <w:rPr>
                                <w:rFonts w:asciiTheme="minorHAnsi" w:hAnsiTheme="minorHAnsi" w:cstheme="minorHAnsi"/>
                                <w:b w:val="0"/>
                                <w:bCs/>
                                <w:sz w:val="4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 w:val="0"/>
                                <w:bCs/>
                                <w:sz w:val="40"/>
                                <w:szCs w:val="20"/>
                                <w:lang w:val="en-US" w:bidi="pt-BR"/>
                              </w:rPr>
                              <w:t>RedSecOps</w:t>
                            </w:r>
                            <w:proofErr w:type="spellEnd"/>
                          </w:p>
                          <w:p w14:paraId="695EA915" w14:textId="77777777" w:rsidR="00E00542" w:rsidRDefault="00E00542"/>
                          <w:p w14:paraId="5FABD4D3" w14:textId="6F897998" w:rsidR="0064649B" w:rsidRPr="00FD21D5" w:rsidRDefault="00A25958" w:rsidP="0064649B">
                            <w:pPr>
                              <w:pStyle w:val="Ttulo1"/>
                              <w:rPr>
                                <w:rFonts w:asciiTheme="minorHAnsi" w:hAnsiTheme="minorHAnsi" w:cstheme="minorHAnsi"/>
                                <w:b w:val="0"/>
                                <w:bCs/>
                                <w:sz w:val="4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 w:val="0"/>
                                <w:bCs/>
                                <w:sz w:val="40"/>
                                <w:szCs w:val="20"/>
                                <w:lang w:val="en-US" w:bidi="pt-BR"/>
                              </w:rPr>
                              <w:t>RedSecOps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C09F88E" w14:textId="77777777" w:rsidR="0064649B" w:rsidRPr="00FA15E0" w:rsidRDefault="0064649B" w:rsidP="0064649B">
            <w:pPr>
              <w:rPr>
                <w:sz w:val="14"/>
                <w:szCs w:val="10"/>
              </w:rPr>
            </w:pPr>
            <w:r w:rsidRPr="00FA15E0">
              <w:rPr>
                <w:noProof/>
                <w:sz w:val="14"/>
                <w:szCs w:val="10"/>
                <w:lang w:bidi="pt-BR"/>
              </w:rPr>
              <mc:AlternateContent>
                <mc:Choice Requires="wps">
                  <w:drawing>
                    <wp:inline distT="0" distB="0" distL="0" distR="0" wp14:anchorId="6EE9316C" wp14:editId="0319EE6E">
                      <wp:extent cx="2215166" cy="464024"/>
                      <wp:effectExtent l="0" t="0" r="0" b="0"/>
                      <wp:docPr id="10" name="Caixa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46402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17CEA3" w14:textId="7EACF014" w:rsidR="0064649B" w:rsidRPr="001F00A3" w:rsidRDefault="0064649B" w:rsidP="0064649B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1F00A3">
                                    <w:rPr>
                                      <w:rFonts w:cstheme="minorHAnsi"/>
                                      <w:b/>
                                      <w:bCs/>
                                      <w:lang w:bidi="pt-BR"/>
                                    </w:rPr>
                                    <w:t>DATA: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 xml:space="preserve"> </w:t>
                                  </w:r>
                                </w:p>
                                <w:p w14:paraId="565F1BEE" w14:textId="77777777" w:rsidR="00E00542" w:rsidRDefault="00E00542"/>
                                <w:p w14:paraId="19BF55B3" w14:textId="77777777" w:rsidR="0064649B" w:rsidRPr="001F00A3" w:rsidRDefault="0064649B" w:rsidP="0064649B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1F00A3">
                                    <w:rPr>
                                      <w:rFonts w:cstheme="minorHAnsi"/>
                                      <w:b/>
                                      <w:bCs/>
                                      <w:lang w:bidi="pt-BR"/>
                                    </w:rPr>
                                    <w:t>DATA: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 xml:space="preserve"> 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0</w:t>
                                  </w:r>
                                  <w:r w:rsidR="00A25958">
                                    <w:rPr>
                                      <w:rFonts w:cstheme="minorHAnsi"/>
                                      <w:lang w:bidi="pt-BR"/>
                                    </w:rPr>
                                    <w:t>6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>/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0</w:t>
                                  </w:r>
                                  <w:r w:rsidR="00A25958">
                                    <w:rPr>
                                      <w:rFonts w:cstheme="minorHAnsi"/>
                                      <w:lang w:bidi="pt-BR"/>
                                    </w:rPr>
                                    <w:t>3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>/</w:t>
                                  </w:r>
                                  <w:r w:rsidR="005E3845">
                                    <w:rPr>
                                      <w:rFonts w:cstheme="minorHAnsi"/>
                                      <w:lang w:bidi="pt-BR"/>
                                    </w:rPr>
                                    <w:t>202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2</w:t>
                                  </w:r>
                                </w:p>
                                <w:p w14:paraId="5C477E81" w14:textId="77777777" w:rsidR="00481C00" w:rsidRDefault="00481C00"/>
                                <w:p w14:paraId="3DCD09D5" w14:textId="77777777" w:rsidR="0064649B" w:rsidRPr="001F00A3" w:rsidRDefault="0064649B" w:rsidP="0064649B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1F00A3">
                                    <w:rPr>
                                      <w:rFonts w:cstheme="minorHAnsi"/>
                                      <w:b/>
                                      <w:bCs/>
                                      <w:lang w:bidi="pt-BR"/>
                                    </w:rPr>
                                    <w:t>DATA: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 xml:space="preserve"> 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0</w:t>
                                  </w:r>
                                  <w:r w:rsidR="00A25958">
                                    <w:rPr>
                                      <w:rFonts w:cstheme="minorHAnsi"/>
                                      <w:lang w:bidi="pt-BR"/>
                                    </w:rPr>
                                    <w:t>6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>/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0</w:t>
                                  </w:r>
                                  <w:r w:rsidR="00A25958">
                                    <w:rPr>
                                      <w:rFonts w:cstheme="minorHAnsi"/>
                                      <w:lang w:bidi="pt-BR"/>
                                    </w:rPr>
                                    <w:t>3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>/</w:t>
                                  </w:r>
                                  <w:r w:rsidR="005E3845">
                                    <w:rPr>
                                      <w:rFonts w:cstheme="minorHAnsi"/>
                                      <w:lang w:bidi="pt-BR"/>
                                    </w:rPr>
                                    <w:t>202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2</w:t>
                                  </w:r>
                                </w:p>
                                <w:p w14:paraId="7DFF0A97" w14:textId="77777777" w:rsidR="00E00542" w:rsidRDefault="00E00542"/>
                                <w:p w14:paraId="3C46375F" w14:textId="77777777" w:rsidR="0064649B" w:rsidRPr="001F00A3" w:rsidRDefault="0064649B" w:rsidP="0064649B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1F00A3">
                                    <w:rPr>
                                      <w:rFonts w:cstheme="minorHAnsi"/>
                                      <w:b/>
                                      <w:bCs/>
                                      <w:lang w:bidi="pt-BR"/>
                                    </w:rPr>
                                    <w:t>DATA: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 xml:space="preserve"> 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0</w:t>
                                  </w:r>
                                  <w:r w:rsidR="00A25958">
                                    <w:rPr>
                                      <w:rFonts w:cstheme="minorHAnsi"/>
                                      <w:lang w:bidi="pt-BR"/>
                                    </w:rPr>
                                    <w:t>6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>/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0</w:t>
                                  </w:r>
                                  <w:r w:rsidR="00A25958">
                                    <w:rPr>
                                      <w:rFonts w:cstheme="minorHAnsi"/>
                                      <w:lang w:bidi="pt-BR"/>
                                    </w:rPr>
                                    <w:t>3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>/</w:t>
                                  </w:r>
                                  <w:r w:rsidR="005E3845">
                                    <w:rPr>
                                      <w:rFonts w:cstheme="minorHAnsi"/>
                                      <w:lang w:bidi="pt-BR"/>
                                    </w:rPr>
                                    <w:t>202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2</w:t>
                                  </w:r>
                                </w:p>
                                <w:p w14:paraId="6CC6FC5E" w14:textId="77777777" w:rsidR="00481C00" w:rsidRDefault="00481C00"/>
                                <w:p w14:paraId="515BBD00" w14:textId="77777777" w:rsidR="0064649B" w:rsidRPr="001F00A3" w:rsidRDefault="0064649B" w:rsidP="0064649B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1F00A3">
                                    <w:rPr>
                                      <w:rFonts w:cstheme="minorHAnsi"/>
                                      <w:b/>
                                      <w:bCs/>
                                      <w:lang w:bidi="pt-BR"/>
                                    </w:rPr>
                                    <w:t>DATA: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 xml:space="preserve"> 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0</w:t>
                                  </w:r>
                                  <w:r w:rsidR="00A25958">
                                    <w:rPr>
                                      <w:rFonts w:cstheme="minorHAnsi"/>
                                      <w:lang w:bidi="pt-BR"/>
                                    </w:rPr>
                                    <w:t>6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>/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0</w:t>
                                  </w:r>
                                  <w:r w:rsidR="00A25958">
                                    <w:rPr>
                                      <w:rFonts w:cstheme="minorHAnsi"/>
                                      <w:lang w:bidi="pt-BR"/>
                                    </w:rPr>
                                    <w:t>3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>/</w:t>
                                  </w:r>
                                  <w:r w:rsidR="005E3845">
                                    <w:rPr>
                                      <w:rFonts w:cstheme="minorHAnsi"/>
                                      <w:lang w:bidi="pt-BR"/>
                                    </w:rPr>
                                    <w:t>202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2</w:t>
                                  </w:r>
                                </w:p>
                                <w:p w14:paraId="476E7E0B" w14:textId="77777777" w:rsidR="00E00542" w:rsidRDefault="00E00542"/>
                                <w:p w14:paraId="74E64C0D" w14:textId="77777777" w:rsidR="0064649B" w:rsidRPr="001F00A3" w:rsidRDefault="0064649B" w:rsidP="0064649B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1F00A3">
                                    <w:rPr>
                                      <w:rFonts w:cstheme="minorHAnsi"/>
                                      <w:b/>
                                      <w:bCs/>
                                      <w:lang w:bidi="pt-BR"/>
                                    </w:rPr>
                                    <w:t>DATA: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 xml:space="preserve"> 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0</w:t>
                                  </w:r>
                                  <w:r w:rsidR="00A25958">
                                    <w:rPr>
                                      <w:rFonts w:cstheme="minorHAnsi"/>
                                      <w:lang w:bidi="pt-BR"/>
                                    </w:rPr>
                                    <w:t>6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>/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0</w:t>
                                  </w:r>
                                  <w:r w:rsidR="00A25958">
                                    <w:rPr>
                                      <w:rFonts w:cstheme="minorHAnsi"/>
                                      <w:lang w:bidi="pt-BR"/>
                                    </w:rPr>
                                    <w:t>3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>/</w:t>
                                  </w:r>
                                  <w:r w:rsidR="005E3845">
                                    <w:rPr>
                                      <w:rFonts w:cstheme="minorHAnsi"/>
                                      <w:lang w:bidi="pt-BR"/>
                                    </w:rPr>
                                    <w:t>202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2</w:t>
                                  </w:r>
                                </w:p>
                                <w:p w14:paraId="420089AE" w14:textId="77777777" w:rsidR="00481C00" w:rsidRDefault="00481C00"/>
                                <w:p w14:paraId="1E864C38" w14:textId="77777777" w:rsidR="0064649B" w:rsidRPr="001F00A3" w:rsidRDefault="0064649B" w:rsidP="0064649B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1F00A3">
                                    <w:rPr>
                                      <w:rFonts w:cstheme="minorHAnsi"/>
                                      <w:b/>
                                      <w:bCs/>
                                      <w:lang w:bidi="pt-BR"/>
                                    </w:rPr>
                                    <w:t>DATA: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 xml:space="preserve"> 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0</w:t>
                                  </w:r>
                                  <w:r w:rsidR="00A25958">
                                    <w:rPr>
                                      <w:rFonts w:cstheme="minorHAnsi"/>
                                      <w:lang w:bidi="pt-BR"/>
                                    </w:rPr>
                                    <w:t>6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>/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0</w:t>
                                  </w:r>
                                  <w:r w:rsidR="00A25958">
                                    <w:rPr>
                                      <w:rFonts w:cstheme="minorHAnsi"/>
                                      <w:lang w:bidi="pt-BR"/>
                                    </w:rPr>
                                    <w:t>3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>/</w:t>
                                  </w:r>
                                  <w:r w:rsidR="005E3845">
                                    <w:rPr>
                                      <w:rFonts w:cstheme="minorHAnsi"/>
                                      <w:lang w:bidi="pt-BR"/>
                                    </w:rPr>
                                    <w:t>202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2</w:t>
                                  </w:r>
                                </w:p>
                                <w:p w14:paraId="2126D551" w14:textId="77777777" w:rsidR="00E00542" w:rsidRDefault="00E00542"/>
                                <w:p w14:paraId="5E108FE5" w14:textId="77777777" w:rsidR="0064649B" w:rsidRPr="001F00A3" w:rsidRDefault="0064649B" w:rsidP="0064649B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1F00A3">
                                    <w:rPr>
                                      <w:rFonts w:cstheme="minorHAnsi"/>
                                      <w:b/>
                                      <w:bCs/>
                                      <w:lang w:bidi="pt-BR"/>
                                    </w:rPr>
                                    <w:t>DATA: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 xml:space="preserve"> 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0</w:t>
                                  </w:r>
                                  <w:r w:rsidR="00A25958">
                                    <w:rPr>
                                      <w:rFonts w:cstheme="minorHAnsi"/>
                                      <w:lang w:bidi="pt-BR"/>
                                    </w:rPr>
                                    <w:t>6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>/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0</w:t>
                                  </w:r>
                                  <w:r w:rsidR="00A25958">
                                    <w:rPr>
                                      <w:rFonts w:cstheme="minorHAnsi"/>
                                      <w:lang w:bidi="pt-BR"/>
                                    </w:rPr>
                                    <w:t>3</w:t>
                                  </w:r>
                                  <w:r w:rsidRPr="001F00A3">
                                    <w:rPr>
                                      <w:rFonts w:cstheme="minorHAnsi"/>
                                      <w:lang w:bidi="pt-BR"/>
                                    </w:rPr>
                                    <w:t>/</w:t>
                                  </w:r>
                                  <w:r w:rsidR="005E3845">
                                    <w:rPr>
                                      <w:rFonts w:cstheme="minorHAnsi"/>
                                      <w:lang w:bidi="pt-BR"/>
                                    </w:rPr>
                                    <w:t>202</w:t>
                                  </w:r>
                                  <w:r w:rsidR="00300425">
                                    <w:rPr>
                                      <w:rFonts w:cstheme="minorHAnsi"/>
                                      <w:lang w:bidi="pt-BR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EE9316C" id="Caixa de texto 10" o:spid="_x0000_s1029" type="#_x0000_t202" style="width:174.4pt;height:36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" filled="f" stroked="f" strokeweight=".5pt">
                      <v:textbox>
                        <w:txbxContent>
                          <w:p w14:paraId="3217CEA3" w14:textId="7EACF014" w:rsidR="0064649B" w:rsidRPr="001F00A3" w:rsidRDefault="0064649B" w:rsidP="0064649B">
                            <w:pPr>
                              <w:rPr>
                                <w:rFonts w:cstheme="minorHAnsi"/>
                              </w:rPr>
                            </w:pPr>
                            <w:r w:rsidRPr="001F00A3">
                              <w:rPr>
                                <w:rFonts w:cstheme="minorHAnsi"/>
                                <w:b/>
                                <w:bCs/>
                                <w:lang w:bidi="pt-BR"/>
                              </w:rPr>
                              <w:t>DATA: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 xml:space="preserve"> </w:t>
                            </w:r>
                          </w:p>
                          <w:p w14:paraId="565F1BEE" w14:textId="77777777" w:rsidR="00E00542" w:rsidRDefault="00E00542"/>
                          <w:p w14:paraId="19BF55B3" w14:textId="77777777" w:rsidR="0064649B" w:rsidRPr="001F00A3" w:rsidRDefault="0064649B" w:rsidP="0064649B">
                            <w:pPr>
                              <w:rPr>
                                <w:rFonts w:cstheme="minorHAnsi"/>
                              </w:rPr>
                            </w:pPr>
                            <w:r w:rsidRPr="001F00A3">
                              <w:rPr>
                                <w:rFonts w:cstheme="minorHAnsi"/>
                                <w:b/>
                                <w:bCs/>
                                <w:lang w:bidi="pt-BR"/>
                              </w:rPr>
                              <w:t>DATA: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 xml:space="preserve"> 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0</w:t>
                            </w:r>
                            <w:r w:rsidR="00A25958">
                              <w:rPr>
                                <w:rFonts w:cstheme="minorHAnsi"/>
                                <w:lang w:bidi="pt-BR"/>
                              </w:rPr>
                              <w:t>6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>/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0</w:t>
                            </w:r>
                            <w:r w:rsidR="00A25958">
                              <w:rPr>
                                <w:rFonts w:cstheme="minorHAnsi"/>
                                <w:lang w:bidi="pt-BR"/>
                              </w:rPr>
                              <w:t>3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>/</w:t>
                            </w:r>
                            <w:r w:rsidR="005E3845">
                              <w:rPr>
                                <w:rFonts w:cstheme="minorHAnsi"/>
                                <w:lang w:bidi="pt-BR"/>
                              </w:rPr>
                              <w:t>202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2</w:t>
                            </w:r>
                          </w:p>
                          <w:p w14:paraId="5C477E81" w14:textId="77777777" w:rsidR="00481C00" w:rsidRDefault="00481C00"/>
                          <w:p w14:paraId="3DCD09D5" w14:textId="77777777" w:rsidR="0064649B" w:rsidRPr="001F00A3" w:rsidRDefault="0064649B" w:rsidP="0064649B">
                            <w:pPr>
                              <w:rPr>
                                <w:rFonts w:cstheme="minorHAnsi"/>
                              </w:rPr>
                            </w:pPr>
                            <w:r w:rsidRPr="001F00A3">
                              <w:rPr>
                                <w:rFonts w:cstheme="minorHAnsi"/>
                                <w:b/>
                                <w:bCs/>
                                <w:lang w:bidi="pt-BR"/>
                              </w:rPr>
                              <w:t>DATA: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 xml:space="preserve"> 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0</w:t>
                            </w:r>
                            <w:r w:rsidR="00A25958">
                              <w:rPr>
                                <w:rFonts w:cstheme="minorHAnsi"/>
                                <w:lang w:bidi="pt-BR"/>
                              </w:rPr>
                              <w:t>6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>/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0</w:t>
                            </w:r>
                            <w:r w:rsidR="00A25958">
                              <w:rPr>
                                <w:rFonts w:cstheme="minorHAnsi"/>
                                <w:lang w:bidi="pt-BR"/>
                              </w:rPr>
                              <w:t>3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>/</w:t>
                            </w:r>
                            <w:r w:rsidR="005E3845">
                              <w:rPr>
                                <w:rFonts w:cstheme="minorHAnsi"/>
                                <w:lang w:bidi="pt-BR"/>
                              </w:rPr>
                              <w:t>202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2</w:t>
                            </w:r>
                          </w:p>
                          <w:p w14:paraId="7DFF0A97" w14:textId="77777777" w:rsidR="00E00542" w:rsidRDefault="00E00542"/>
                          <w:p w14:paraId="3C46375F" w14:textId="77777777" w:rsidR="0064649B" w:rsidRPr="001F00A3" w:rsidRDefault="0064649B" w:rsidP="0064649B">
                            <w:pPr>
                              <w:rPr>
                                <w:rFonts w:cstheme="minorHAnsi"/>
                              </w:rPr>
                            </w:pPr>
                            <w:r w:rsidRPr="001F00A3">
                              <w:rPr>
                                <w:rFonts w:cstheme="minorHAnsi"/>
                                <w:b/>
                                <w:bCs/>
                                <w:lang w:bidi="pt-BR"/>
                              </w:rPr>
                              <w:t>DATA: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 xml:space="preserve"> 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0</w:t>
                            </w:r>
                            <w:r w:rsidR="00A25958">
                              <w:rPr>
                                <w:rFonts w:cstheme="minorHAnsi"/>
                                <w:lang w:bidi="pt-BR"/>
                              </w:rPr>
                              <w:t>6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>/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0</w:t>
                            </w:r>
                            <w:r w:rsidR="00A25958">
                              <w:rPr>
                                <w:rFonts w:cstheme="minorHAnsi"/>
                                <w:lang w:bidi="pt-BR"/>
                              </w:rPr>
                              <w:t>3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>/</w:t>
                            </w:r>
                            <w:r w:rsidR="005E3845">
                              <w:rPr>
                                <w:rFonts w:cstheme="minorHAnsi"/>
                                <w:lang w:bidi="pt-BR"/>
                              </w:rPr>
                              <w:t>202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2</w:t>
                            </w:r>
                          </w:p>
                          <w:p w14:paraId="6CC6FC5E" w14:textId="77777777" w:rsidR="00481C00" w:rsidRDefault="00481C00"/>
                          <w:p w14:paraId="515BBD00" w14:textId="77777777" w:rsidR="0064649B" w:rsidRPr="001F00A3" w:rsidRDefault="0064649B" w:rsidP="0064649B">
                            <w:pPr>
                              <w:rPr>
                                <w:rFonts w:cstheme="minorHAnsi"/>
                              </w:rPr>
                            </w:pPr>
                            <w:r w:rsidRPr="001F00A3">
                              <w:rPr>
                                <w:rFonts w:cstheme="minorHAnsi"/>
                                <w:b/>
                                <w:bCs/>
                                <w:lang w:bidi="pt-BR"/>
                              </w:rPr>
                              <w:t>DATA: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 xml:space="preserve"> 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0</w:t>
                            </w:r>
                            <w:r w:rsidR="00A25958">
                              <w:rPr>
                                <w:rFonts w:cstheme="minorHAnsi"/>
                                <w:lang w:bidi="pt-BR"/>
                              </w:rPr>
                              <w:t>6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>/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0</w:t>
                            </w:r>
                            <w:r w:rsidR="00A25958">
                              <w:rPr>
                                <w:rFonts w:cstheme="minorHAnsi"/>
                                <w:lang w:bidi="pt-BR"/>
                              </w:rPr>
                              <w:t>3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>/</w:t>
                            </w:r>
                            <w:r w:rsidR="005E3845">
                              <w:rPr>
                                <w:rFonts w:cstheme="minorHAnsi"/>
                                <w:lang w:bidi="pt-BR"/>
                              </w:rPr>
                              <w:t>202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2</w:t>
                            </w:r>
                          </w:p>
                          <w:p w14:paraId="476E7E0B" w14:textId="77777777" w:rsidR="00E00542" w:rsidRDefault="00E00542"/>
                          <w:p w14:paraId="74E64C0D" w14:textId="77777777" w:rsidR="0064649B" w:rsidRPr="001F00A3" w:rsidRDefault="0064649B" w:rsidP="0064649B">
                            <w:pPr>
                              <w:rPr>
                                <w:rFonts w:cstheme="minorHAnsi"/>
                              </w:rPr>
                            </w:pPr>
                            <w:r w:rsidRPr="001F00A3">
                              <w:rPr>
                                <w:rFonts w:cstheme="minorHAnsi"/>
                                <w:b/>
                                <w:bCs/>
                                <w:lang w:bidi="pt-BR"/>
                              </w:rPr>
                              <w:t>DATA: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 xml:space="preserve"> 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0</w:t>
                            </w:r>
                            <w:r w:rsidR="00A25958">
                              <w:rPr>
                                <w:rFonts w:cstheme="minorHAnsi"/>
                                <w:lang w:bidi="pt-BR"/>
                              </w:rPr>
                              <w:t>6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>/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0</w:t>
                            </w:r>
                            <w:r w:rsidR="00A25958">
                              <w:rPr>
                                <w:rFonts w:cstheme="minorHAnsi"/>
                                <w:lang w:bidi="pt-BR"/>
                              </w:rPr>
                              <w:t>3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>/</w:t>
                            </w:r>
                            <w:r w:rsidR="005E3845">
                              <w:rPr>
                                <w:rFonts w:cstheme="minorHAnsi"/>
                                <w:lang w:bidi="pt-BR"/>
                              </w:rPr>
                              <w:t>202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2</w:t>
                            </w:r>
                          </w:p>
                          <w:p w14:paraId="420089AE" w14:textId="77777777" w:rsidR="00481C00" w:rsidRDefault="00481C00"/>
                          <w:p w14:paraId="1E864C38" w14:textId="77777777" w:rsidR="0064649B" w:rsidRPr="001F00A3" w:rsidRDefault="0064649B" w:rsidP="0064649B">
                            <w:pPr>
                              <w:rPr>
                                <w:rFonts w:cstheme="minorHAnsi"/>
                              </w:rPr>
                            </w:pPr>
                            <w:r w:rsidRPr="001F00A3">
                              <w:rPr>
                                <w:rFonts w:cstheme="minorHAnsi"/>
                                <w:b/>
                                <w:bCs/>
                                <w:lang w:bidi="pt-BR"/>
                              </w:rPr>
                              <w:t>DATA: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 xml:space="preserve"> 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0</w:t>
                            </w:r>
                            <w:r w:rsidR="00A25958">
                              <w:rPr>
                                <w:rFonts w:cstheme="minorHAnsi"/>
                                <w:lang w:bidi="pt-BR"/>
                              </w:rPr>
                              <w:t>6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>/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0</w:t>
                            </w:r>
                            <w:r w:rsidR="00A25958">
                              <w:rPr>
                                <w:rFonts w:cstheme="minorHAnsi"/>
                                <w:lang w:bidi="pt-BR"/>
                              </w:rPr>
                              <w:t>3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>/</w:t>
                            </w:r>
                            <w:r w:rsidR="005E3845">
                              <w:rPr>
                                <w:rFonts w:cstheme="minorHAnsi"/>
                                <w:lang w:bidi="pt-BR"/>
                              </w:rPr>
                              <w:t>202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2</w:t>
                            </w:r>
                          </w:p>
                          <w:p w14:paraId="2126D551" w14:textId="77777777" w:rsidR="00E00542" w:rsidRDefault="00E00542"/>
                          <w:p w14:paraId="5E108FE5" w14:textId="77777777" w:rsidR="0064649B" w:rsidRPr="001F00A3" w:rsidRDefault="0064649B" w:rsidP="0064649B">
                            <w:pPr>
                              <w:rPr>
                                <w:rFonts w:cstheme="minorHAnsi"/>
                              </w:rPr>
                            </w:pPr>
                            <w:r w:rsidRPr="001F00A3">
                              <w:rPr>
                                <w:rFonts w:cstheme="minorHAnsi"/>
                                <w:b/>
                                <w:bCs/>
                                <w:lang w:bidi="pt-BR"/>
                              </w:rPr>
                              <w:t>DATA: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 xml:space="preserve"> 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0</w:t>
                            </w:r>
                            <w:r w:rsidR="00A25958">
                              <w:rPr>
                                <w:rFonts w:cstheme="minorHAnsi"/>
                                <w:lang w:bidi="pt-BR"/>
                              </w:rPr>
                              <w:t>6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>/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0</w:t>
                            </w:r>
                            <w:r w:rsidR="00A25958">
                              <w:rPr>
                                <w:rFonts w:cstheme="minorHAnsi"/>
                                <w:lang w:bidi="pt-BR"/>
                              </w:rPr>
                              <w:t>3</w:t>
                            </w:r>
                            <w:r w:rsidRPr="001F00A3">
                              <w:rPr>
                                <w:rFonts w:cstheme="minorHAnsi"/>
                                <w:lang w:bidi="pt-BR"/>
                              </w:rPr>
                              <w:t>/</w:t>
                            </w:r>
                            <w:r w:rsidR="005E3845">
                              <w:rPr>
                                <w:rFonts w:cstheme="minorHAnsi"/>
                                <w:lang w:bidi="pt-BR"/>
                              </w:rPr>
                              <w:t>202</w:t>
                            </w:r>
                            <w:r w:rsidR="00300425">
                              <w:rPr>
                                <w:rFonts w:cstheme="minorHAnsi"/>
                                <w:lang w:bidi="pt-BR"/>
                              </w:rPr>
                              <w:t>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7A36DC0" w14:textId="77777777" w:rsidR="002564DF" w:rsidRDefault="005E3845" w:rsidP="003C6479">
      <w:pPr>
        <w:rPr>
          <w:lang w:bidi="pt-BR"/>
        </w:rPr>
      </w:pPr>
      <w:r w:rsidRPr="00A25958">
        <w:rPr>
          <w:noProof/>
        </w:rPr>
        <w:drawing>
          <wp:inline distT="0" distB="0" distL="0" distR="0" wp14:anchorId="2851B664" wp14:editId="1B0F7884">
            <wp:extent cx="5182752" cy="923925"/>
            <wp:effectExtent l="0" t="0" r="0" b="0"/>
            <wp:docPr id="115" name="Imagem 115" descr="Texto,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, Logotip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320" cy="93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E44" w:rsidRPr="00A25958">
        <w:rPr>
          <w:lang w:bidi="pt-BR"/>
        </w:rPr>
        <w:br w:type="page"/>
      </w:r>
    </w:p>
    <w:p w14:paraId="1A257569" w14:textId="77777777" w:rsidR="002564DF" w:rsidRDefault="002564DF" w:rsidP="003C6479">
      <w:pPr>
        <w:rPr>
          <w:lang w:bidi="pt-BR"/>
        </w:rPr>
      </w:pPr>
    </w:p>
    <w:p w14:paraId="742BD60B" w14:textId="23B60D35" w:rsidR="00394971" w:rsidRPr="00A25958" w:rsidRDefault="00A25958" w:rsidP="00A25958">
      <w:pPr>
        <w:pStyle w:val="Ttulo1"/>
        <w:rPr>
          <w:color w:val="auto"/>
          <w:sz w:val="40"/>
          <w:szCs w:val="40"/>
          <w:lang w:bidi="pt-BR"/>
        </w:rPr>
      </w:pPr>
      <w:r w:rsidRPr="00A25958">
        <w:rPr>
          <w:color w:val="auto"/>
          <w:sz w:val="40"/>
          <w:szCs w:val="40"/>
          <w:lang w:bidi="pt-BR"/>
        </w:rPr>
        <w:t>Controle de Versão</w:t>
      </w:r>
    </w:p>
    <w:tbl>
      <w:tblPr>
        <w:tblStyle w:val="Tabelacomgrade"/>
        <w:tblW w:w="14520" w:type="dxa"/>
        <w:tblInd w:w="-998" w:type="dxa"/>
        <w:tblLook w:val="04A0" w:firstRow="1" w:lastRow="0" w:firstColumn="1" w:lastColumn="0" w:noHBand="0" w:noVBand="1"/>
      </w:tblPr>
      <w:tblGrid>
        <w:gridCol w:w="3539"/>
        <w:gridCol w:w="3969"/>
        <w:gridCol w:w="7012"/>
      </w:tblGrid>
      <w:tr w:rsidR="00D6591B" w14:paraId="7AD10271" w14:textId="04E107BA" w:rsidTr="00D6591B">
        <w:tc>
          <w:tcPr>
            <w:tcW w:w="3539" w:type="dxa"/>
          </w:tcPr>
          <w:p w14:paraId="426A65A0" w14:textId="54BAEAB7" w:rsidR="00D6591B" w:rsidRDefault="00D6591B" w:rsidP="002F1C57">
            <w:pPr>
              <w:spacing w:after="200"/>
              <w:jc w:val="both"/>
              <w:rPr>
                <w:color w:val="auto"/>
                <w:lang w:bidi="pt-BR"/>
              </w:rPr>
            </w:pPr>
            <w:r>
              <w:rPr>
                <w:color w:val="auto"/>
                <w:lang w:bidi="pt-BR"/>
              </w:rPr>
              <w:t>Versão 1.0</w:t>
            </w:r>
          </w:p>
        </w:tc>
        <w:tc>
          <w:tcPr>
            <w:tcW w:w="3969" w:type="dxa"/>
          </w:tcPr>
          <w:p w14:paraId="06C97D1A" w14:textId="0440501E" w:rsidR="00D6591B" w:rsidRDefault="00AF66DD" w:rsidP="002F1C57">
            <w:pPr>
              <w:spacing w:after="200"/>
              <w:jc w:val="both"/>
              <w:rPr>
                <w:color w:val="auto"/>
                <w:lang w:bidi="pt-BR"/>
              </w:rPr>
            </w:pPr>
            <w:r>
              <w:rPr>
                <w:color w:val="auto"/>
                <w:lang w:bidi="pt-BR"/>
              </w:rPr>
              <w:t>00</w:t>
            </w:r>
            <w:r w:rsidR="00D6591B">
              <w:rPr>
                <w:color w:val="auto"/>
                <w:lang w:bidi="pt-BR"/>
              </w:rPr>
              <w:t>/0</w:t>
            </w:r>
            <w:r>
              <w:rPr>
                <w:color w:val="auto"/>
                <w:lang w:bidi="pt-BR"/>
              </w:rPr>
              <w:t>0/</w:t>
            </w:r>
            <w:r w:rsidR="00D6591B">
              <w:rPr>
                <w:color w:val="auto"/>
                <w:lang w:bidi="pt-BR"/>
              </w:rPr>
              <w:t>2022</w:t>
            </w:r>
          </w:p>
        </w:tc>
        <w:tc>
          <w:tcPr>
            <w:tcW w:w="7012" w:type="dxa"/>
          </w:tcPr>
          <w:p w14:paraId="47F20CF6" w14:textId="2E76251A" w:rsidR="00D6591B" w:rsidRDefault="00D6591B" w:rsidP="002F1C57">
            <w:pPr>
              <w:spacing w:after="200"/>
              <w:jc w:val="both"/>
              <w:rPr>
                <w:color w:val="auto"/>
                <w:lang w:bidi="pt-BR"/>
              </w:rPr>
            </w:pPr>
            <w:r>
              <w:rPr>
                <w:color w:val="auto"/>
                <w:lang w:bidi="pt-BR"/>
              </w:rPr>
              <w:t>Fulano</w:t>
            </w:r>
            <w:r w:rsidR="00605D03">
              <w:rPr>
                <w:color w:val="auto"/>
                <w:lang w:bidi="pt-BR"/>
              </w:rPr>
              <w:t xml:space="preserve"> </w:t>
            </w:r>
            <w:r>
              <w:rPr>
                <w:color w:val="auto"/>
                <w:lang w:bidi="pt-BR"/>
              </w:rPr>
              <w:t>X</w:t>
            </w:r>
          </w:p>
        </w:tc>
      </w:tr>
      <w:tr w:rsidR="00D6591B" w14:paraId="425FB680" w14:textId="2BE82185" w:rsidTr="00D6591B">
        <w:tc>
          <w:tcPr>
            <w:tcW w:w="3539" w:type="dxa"/>
          </w:tcPr>
          <w:p w14:paraId="3F57AB80" w14:textId="61EE4F86" w:rsidR="00D6591B" w:rsidRDefault="00D6591B" w:rsidP="002F1C57">
            <w:pPr>
              <w:spacing w:after="200"/>
              <w:jc w:val="both"/>
              <w:rPr>
                <w:color w:val="auto"/>
                <w:lang w:bidi="pt-BR"/>
              </w:rPr>
            </w:pPr>
            <w:r>
              <w:rPr>
                <w:color w:val="auto"/>
                <w:lang w:bidi="pt-BR"/>
              </w:rPr>
              <w:t xml:space="preserve">Versão </w:t>
            </w:r>
            <w:r w:rsidR="00605D03">
              <w:rPr>
                <w:color w:val="auto"/>
                <w:lang w:bidi="pt-BR"/>
              </w:rPr>
              <w:t>2.0</w:t>
            </w:r>
          </w:p>
        </w:tc>
        <w:tc>
          <w:tcPr>
            <w:tcW w:w="3969" w:type="dxa"/>
          </w:tcPr>
          <w:p w14:paraId="215B307C" w14:textId="77777777" w:rsidR="00D6591B" w:rsidRDefault="00D6591B" w:rsidP="002F1C57">
            <w:pPr>
              <w:spacing w:after="200"/>
              <w:jc w:val="both"/>
              <w:rPr>
                <w:color w:val="auto"/>
                <w:lang w:bidi="pt-BR"/>
              </w:rPr>
            </w:pPr>
          </w:p>
        </w:tc>
        <w:tc>
          <w:tcPr>
            <w:tcW w:w="7012" w:type="dxa"/>
          </w:tcPr>
          <w:p w14:paraId="035AB13B" w14:textId="77777777" w:rsidR="00D6591B" w:rsidRDefault="00D6591B" w:rsidP="002F1C57">
            <w:pPr>
              <w:spacing w:after="200"/>
              <w:jc w:val="both"/>
              <w:rPr>
                <w:color w:val="auto"/>
                <w:lang w:bidi="pt-BR"/>
              </w:rPr>
            </w:pPr>
          </w:p>
        </w:tc>
      </w:tr>
    </w:tbl>
    <w:p w14:paraId="1F75897D" w14:textId="77777777" w:rsidR="00A25958" w:rsidRDefault="00A25958" w:rsidP="00A25958">
      <w:pPr>
        <w:rPr>
          <w:lang w:bidi="pt-BR"/>
        </w:rPr>
      </w:pPr>
    </w:p>
    <w:p w14:paraId="1EC9F4EE" w14:textId="048901F2" w:rsidR="00A25958" w:rsidRDefault="00A25958" w:rsidP="00A25958">
      <w:pPr>
        <w:pStyle w:val="Ttulo1"/>
        <w:rPr>
          <w:color w:val="auto"/>
          <w:sz w:val="40"/>
          <w:szCs w:val="20"/>
          <w:lang w:bidi="pt-BR"/>
        </w:rPr>
      </w:pPr>
      <w:r w:rsidRPr="00A25958">
        <w:rPr>
          <w:color w:val="auto"/>
          <w:sz w:val="40"/>
          <w:szCs w:val="20"/>
          <w:lang w:bidi="pt-BR"/>
        </w:rPr>
        <w:t>Confidencialidade</w:t>
      </w:r>
    </w:p>
    <w:p w14:paraId="40042209" w14:textId="1D030254" w:rsidR="00E12EA7" w:rsidRPr="00E12EA7" w:rsidRDefault="00E12EA7" w:rsidP="00E12EA7">
      <w:pPr>
        <w:rPr>
          <w:rFonts w:ascii="Arial" w:hAnsi="Arial" w:cs="Arial"/>
          <w:color w:val="auto"/>
          <w:lang w:bidi="pt-BR"/>
        </w:rPr>
      </w:pPr>
      <w:r w:rsidRPr="00E12EA7">
        <w:rPr>
          <w:rFonts w:ascii="Arial" w:hAnsi="Arial" w:cs="Arial"/>
          <w:color w:val="auto"/>
          <w:lang w:bidi="pt-BR"/>
        </w:rPr>
        <w:t xml:space="preserve">Este documento é propriedade exclusiva da </w:t>
      </w:r>
      <w:r w:rsidR="00AF66DD">
        <w:rPr>
          <w:rFonts w:ascii="Arial" w:hAnsi="Arial" w:cs="Arial"/>
          <w:color w:val="auto"/>
          <w:lang w:bidi="pt-BR"/>
        </w:rPr>
        <w:t>[Nome Da Empresa]</w:t>
      </w:r>
      <w:r w:rsidR="00D6591B">
        <w:rPr>
          <w:rFonts w:ascii="Arial" w:hAnsi="Arial" w:cs="Arial"/>
          <w:color w:val="auto"/>
          <w:lang w:bidi="pt-BR"/>
        </w:rPr>
        <w:t>, c</w:t>
      </w:r>
      <w:r w:rsidRPr="00E12EA7">
        <w:rPr>
          <w:rFonts w:ascii="Arial" w:hAnsi="Arial" w:cs="Arial"/>
          <w:color w:val="auto"/>
          <w:lang w:bidi="pt-BR"/>
        </w:rPr>
        <w:t>ont</w:t>
      </w:r>
      <w:r w:rsidR="00D6591B">
        <w:rPr>
          <w:rFonts w:ascii="Arial" w:hAnsi="Arial" w:cs="Arial"/>
          <w:color w:val="auto"/>
          <w:lang w:bidi="pt-BR"/>
        </w:rPr>
        <w:t>ém</w:t>
      </w:r>
      <w:r w:rsidRPr="00E12EA7">
        <w:rPr>
          <w:rFonts w:ascii="Arial" w:hAnsi="Arial" w:cs="Arial"/>
          <w:color w:val="auto"/>
          <w:lang w:bidi="pt-BR"/>
        </w:rPr>
        <w:t xml:space="preserve"> propriedades e</w:t>
      </w:r>
      <w:r w:rsidR="00605D03">
        <w:rPr>
          <w:rFonts w:ascii="Arial" w:hAnsi="Arial" w:cs="Arial"/>
          <w:color w:val="auto"/>
          <w:lang w:bidi="pt-BR"/>
        </w:rPr>
        <w:t xml:space="preserve"> </w:t>
      </w:r>
      <w:r w:rsidRPr="00E12EA7">
        <w:rPr>
          <w:rFonts w:ascii="Arial" w:hAnsi="Arial" w:cs="Arial"/>
          <w:color w:val="auto"/>
          <w:lang w:bidi="pt-BR"/>
        </w:rPr>
        <w:t>informaç</w:t>
      </w:r>
      <w:r w:rsidR="00D6591B">
        <w:rPr>
          <w:rFonts w:ascii="Arial" w:hAnsi="Arial" w:cs="Arial"/>
          <w:color w:val="auto"/>
          <w:lang w:bidi="pt-BR"/>
        </w:rPr>
        <w:t>ões</w:t>
      </w:r>
      <w:r w:rsidRPr="00E12EA7">
        <w:rPr>
          <w:rFonts w:ascii="Arial" w:hAnsi="Arial" w:cs="Arial"/>
          <w:color w:val="auto"/>
          <w:lang w:bidi="pt-BR"/>
        </w:rPr>
        <w:t xml:space="preserve"> confidencia</w:t>
      </w:r>
      <w:r w:rsidR="00D6591B">
        <w:rPr>
          <w:rFonts w:ascii="Arial" w:hAnsi="Arial" w:cs="Arial"/>
          <w:color w:val="auto"/>
          <w:lang w:bidi="pt-BR"/>
        </w:rPr>
        <w:t>is</w:t>
      </w:r>
      <w:r w:rsidRPr="00E12EA7">
        <w:rPr>
          <w:rFonts w:ascii="Arial" w:hAnsi="Arial" w:cs="Arial"/>
          <w:color w:val="auto"/>
          <w:lang w:bidi="pt-BR"/>
        </w:rPr>
        <w:t xml:space="preserve">. A duplicação, redistribuição ou uso, no todo ou em parte, de qualquer forma, requer o consentimento da </w:t>
      </w:r>
      <w:r w:rsidR="00AF66DD">
        <w:rPr>
          <w:rFonts w:ascii="Arial" w:hAnsi="Arial" w:cs="Arial"/>
          <w:color w:val="auto"/>
          <w:lang w:bidi="pt-BR"/>
        </w:rPr>
        <w:t>[Nome da Empresa]</w:t>
      </w:r>
    </w:p>
    <w:p w14:paraId="171C616E" w14:textId="0CE8ED71" w:rsidR="00E12EA7" w:rsidRDefault="00E12EA7" w:rsidP="00E12EA7">
      <w:pPr>
        <w:rPr>
          <w:rFonts w:ascii="Arial" w:hAnsi="Arial" w:cs="Arial"/>
          <w:color w:val="auto"/>
          <w:lang w:bidi="pt-BR"/>
        </w:rPr>
      </w:pPr>
      <w:r w:rsidRPr="00E12EA7">
        <w:rPr>
          <w:rFonts w:ascii="Arial" w:hAnsi="Arial" w:cs="Arial"/>
          <w:color w:val="auto"/>
          <w:lang w:bidi="pt-BR"/>
        </w:rPr>
        <w:t xml:space="preserve">A </w:t>
      </w:r>
      <w:r w:rsidR="00AF66DD">
        <w:rPr>
          <w:rFonts w:ascii="Arial" w:hAnsi="Arial" w:cs="Arial"/>
          <w:color w:val="auto"/>
          <w:lang w:bidi="pt-BR"/>
        </w:rPr>
        <w:t>[Nome</w:t>
      </w:r>
      <w:r w:rsidR="00605D03">
        <w:rPr>
          <w:rFonts w:ascii="Arial" w:hAnsi="Arial" w:cs="Arial"/>
          <w:color w:val="auto"/>
          <w:lang w:bidi="pt-BR"/>
        </w:rPr>
        <w:t xml:space="preserve"> </w:t>
      </w:r>
      <w:r w:rsidR="00AF66DD">
        <w:rPr>
          <w:rFonts w:ascii="Arial" w:hAnsi="Arial" w:cs="Arial"/>
          <w:color w:val="auto"/>
          <w:lang w:bidi="pt-BR"/>
        </w:rPr>
        <w:t xml:space="preserve">da Empresa] </w:t>
      </w:r>
      <w:r w:rsidRPr="00E12EA7">
        <w:rPr>
          <w:rFonts w:ascii="Arial" w:hAnsi="Arial" w:cs="Arial"/>
          <w:color w:val="auto"/>
          <w:lang w:bidi="pt-BR"/>
        </w:rPr>
        <w:t xml:space="preserve">pode compartilhar este documento com auditores sob acordos de confidencialidade para demonstrar conformidade com os requisitos dos </w:t>
      </w:r>
      <w:proofErr w:type="spellStart"/>
      <w:r w:rsidRPr="00E12EA7">
        <w:rPr>
          <w:rFonts w:ascii="Arial" w:hAnsi="Arial" w:cs="Arial"/>
          <w:color w:val="auto"/>
          <w:lang w:bidi="pt-BR"/>
        </w:rPr>
        <w:t>PenTest</w:t>
      </w:r>
      <w:proofErr w:type="spellEnd"/>
    </w:p>
    <w:p w14:paraId="7A8D58D9" w14:textId="77777777" w:rsidR="00E12EA7" w:rsidRPr="00E12EA7" w:rsidRDefault="00E12EA7" w:rsidP="00E12EA7">
      <w:pPr>
        <w:rPr>
          <w:rFonts w:ascii="Arial" w:hAnsi="Arial" w:cs="Arial"/>
          <w:color w:val="auto"/>
          <w:lang w:bidi="pt-BR"/>
        </w:rPr>
      </w:pPr>
    </w:p>
    <w:p w14:paraId="3FE8F148" w14:textId="4235F4D2" w:rsidR="00A25958" w:rsidRPr="00E12EA7" w:rsidRDefault="00A25958" w:rsidP="00E12EA7">
      <w:pPr>
        <w:pStyle w:val="Ttulo1"/>
        <w:rPr>
          <w:color w:val="auto"/>
          <w:sz w:val="40"/>
          <w:szCs w:val="20"/>
          <w:lang w:bidi="pt-BR"/>
        </w:rPr>
      </w:pPr>
      <w:r w:rsidRPr="00E12EA7">
        <w:rPr>
          <w:color w:val="auto"/>
          <w:sz w:val="40"/>
          <w:szCs w:val="20"/>
          <w:lang w:bidi="pt-BR"/>
        </w:rPr>
        <w:t>Informações de contato</w:t>
      </w:r>
    </w:p>
    <w:p w14:paraId="474D9BA6" w14:textId="07590C12" w:rsidR="00A25958" w:rsidRDefault="00A25958" w:rsidP="002564DF">
      <w:pPr>
        <w:rPr>
          <w:lang w:bidi="pt-BR"/>
        </w:rPr>
      </w:pPr>
    </w:p>
    <w:tbl>
      <w:tblPr>
        <w:tblStyle w:val="Tabelacomgrade"/>
        <w:tblW w:w="9957" w:type="dxa"/>
        <w:tblLook w:val="04A0" w:firstRow="1" w:lastRow="0" w:firstColumn="1" w:lastColumn="0" w:noHBand="0" w:noVBand="1"/>
      </w:tblPr>
      <w:tblGrid>
        <w:gridCol w:w="1474"/>
        <w:gridCol w:w="2010"/>
        <w:gridCol w:w="1981"/>
        <w:gridCol w:w="2922"/>
        <w:gridCol w:w="1570"/>
      </w:tblGrid>
      <w:tr w:rsidR="004B575B" w14:paraId="6730922E" w14:textId="536548C2" w:rsidTr="00BC5649">
        <w:tc>
          <w:tcPr>
            <w:tcW w:w="1566" w:type="dxa"/>
          </w:tcPr>
          <w:p w14:paraId="30BC9888" w14:textId="4FD8A022" w:rsidR="00E073C2" w:rsidRPr="00A25958" w:rsidRDefault="00E073C2" w:rsidP="00A25958">
            <w:pPr>
              <w:rPr>
                <w:color w:val="auto"/>
                <w:lang w:bidi="pt-BR"/>
              </w:rPr>
            </w:pPr>
            <w:r>
              <w:rPr>
                <w:color w:val="auto"/>
                <w:lang w:bidi="pt-BR"/>
              </w:rPr>
              <w:t>Nome</w:t>
            </w:r>
          </w:p>
        </w:tc>
        <w:tc>
          <w:tcPr>
            <w:tcW w:w="2151" w:type="dxa"/>
          </w:tcPr>
          <w:p w14:paraId="0A541BE4" w14:textId="0A9FD50A" w:rsidR="00E073C2" w:rsidRPr="00A25958" w:rsidRDefault="00E073C2" w:rsidP="00A25958">
            <w:pPr>
              <w:rPr>
                <w:color w:val="auto"/>
                <w:lang w:bidi="pt-BR"/>
              </w:rPr>
            </w:pPr>
            <w:r w:rsidRPr="00A25958">
              <w:rPr>
                <w:color w:val="auto"/>
                <w:lang w:bidi="pt-BR"/>
              </w:rPr>
              <w:t>Cargo</w:t>
            </w:r>
          </w:p>
        </w:tc>
        <w:tc>
          <w:tcPr>
            <w:tcW w:w="2078" w:type="dxa"/>
          </w:tcPr>
          <w:p w14:paraId="57BEB4CC" w14:textId="338461E0" w:rsidR="00E073C2" w:rsidRDefault="00E073C2" w:rsidP="00E073C2">
            <w:pPr>
              <w:rPr>
                <w:lang w:bidi="pt-BR"/>
              </w:rPr>
            </w:pPr>
            <w:r w:rsidRPr="00E073C2">
              <w:rPr>
                <w:color w:val="auto"/>
                <w:lang w:bidi="pt-BR"/>
              </w:rPr>
              <w:t>Telefone</w:t>
            </w:r>
          </w:p>
        </w:tc>
        <w:tc>
          <w:tcPr>
            <w:tcW w:w="2564" w:type="dxa"/>
          </w:tcPr>
          <w:p w14:paraId="4A2ACE13" w14:textId="65101E38" w:rsidR="00E073C2" w:rsidRPr="00E073C2" w:rsidRDefault="00E073C2" w:rsidP="00E073C2">
            <w:pPr>
              <w:rPr>
                <w:color w:val="auto"/>
                <w:lang w:bidi="pt-BR"/>
              </w:rPr>
            </w:pPr>
            <w:r w:rsidRPr="00E073C2">
              <w:rPr>
                <w:color w:val="auto"/>
                <w:lang w:bidi="pt-BR"/>
              </w:rPr>
              <w:t>E-mail</w:t>
            </w:r>
          </w:p>
        </w:tc>
        <w:tc>
          <w:tcPr>
            <w:tcW w:w="1598" w:type="dxa"/>
          </w:tcPr>
          <w:p w14:paraId="6FA51058" w14:textId="23D1A00A" w:rsidR="00E073C2" w:rsidRPr="00E073C2" w:rsidRDefault="00E073C2" w:rsidP="00E073C2">
            <w:pPr>
              <w:rPr>
                <w:color w:val="auto"/>
                <w:lang w:bidi="pt-BR"/>
              </w:rPr>
            </w:pPr>
            <w:r w:rsidRPr="00E073C2">
              <w:rPr>
                <w:color w:val="auto"/>
                <w:lang w:bidi="pt-BR"/>
              </w:rPr>
              <w:t>Endereço</w:t>
            </w:r>
          </w:p>
        </w:tc>
      </w:tr>
      <w:tr w:rsidR="004B575B" w14:paraId="6FE2644E" w14:textId="2A70DFF4" w:rsidTr="00BC5649">
        <w:tc>
          <w:tcPr>
            <w:tcW w:w="1566" w:type="dxa"/>
          </w:tcPr>
          <w:p w14:paraId="4A5BEA68" w14:textId="0DD0B14E" w:rsidR="00E073C2" w:rsidRPr="009B6EF9" w:rsidRDefault="00C34F8C" w:rsidP="00E073C2">
            <w:pPr>
              <w:rPr>
                <w:rFonts w:ascii="Arial" w:hAnsi="Arial" w:cs="Arial"/>
                <w:color w:val="auto"/>
                <w:sz w:val="20"/>
                <w:szCs w:val="16"/>
                <w:lang w:bidi="pt-BR"/>
              </w:rPr>
            </w:pPr>
            <w:proofErr w:type="spellStart"/>
            <w:r>
              <w:rPr>
                <w:rFonts w:ascii="Arial" w:hAnsi="Arial" w:cs="Arial"/>
                <w:color w:val="auto"/>
                <w:sz w:val="20"/>
                <w:szCs w:val="16"/>
                <w:lang w:bidi="pt-BR"/>
              </w:rPr>
              <w:t>Andre</w:t>
            </w:r>
            <w:proofErr w:type="spellEnd"/>
            <w:r>
              <w:rPr>
                <w:rFonts w:ascii="Arial" w:hAnsi="Arial" w:cs="Arial"/>
                <w:color w:val="auto"/>
                <w:sz w:val="20"/>
                <w:szCs w:val="16"/>
                <w:lang w:bidi="pt-BR"/>
              </w:rPr>
              <w:t xml:space="preserve"> Silva</w:t>
            </w:r>
          </w:p>
        </w:tc>
        <w:tc>
          <w:tcPr>
            <w:tcW w:w="2151" w:type="dxa"/>
          </w:tcPr>
          <w:p w14:paraId="4D64E266" w14:textId="7ECE6C70" w:rsidR="00E073C2" w:rsidRPr="009B6EF9" w:rsidRDefault="00D6591B" w:rsidP="00A25958">
            <w:pPr>
              <w:pStyle w:val="Ttulo1"/>
              <w:outlineLvl w:val="0"/>
              <w:rPr>
                <w:rFonts w:ascii="Arial" w:hAnsi="Arial" w:cs="Arial"/>
                <w:b w:val="0"/>
                <w:bCs/>
                <w:color w:val="auto"/>
                <w:sz w:val="24"/>
                <w:szCs w:val="12"/>
                <w:lang w:bidi="pt-BR"/>
              </w:rPr>
            </w:pPr>
            <w:proofErr w:type="spellStart"/>
            <w:r w:rsidRPr="009B6EF9">
              <w:rPr>
                <w:rFonts w:ascii="Arial" w:hAnsi="Arial" w:cs="Arial"/>
                <w:b w:val="0"/>
                <w:bCs/>
                <w:color w:val="auto"/>
                <w:sz w:val="22"/>
                <w:szCs w:val="10"/>
                <w:lang w:bidi="pt-BR"/>
              </w:rPr>
              <w:t>PenTester</w:t>
            </w:r>
            <w:proofErr w:type="spellEnd"/>
            <w:r w:rsidRPr="009B6EF9">
              <w:rPr>
                <w:rFonts w:ascii="Arial" w:hAnsi="Arial" w:cs="Arial"/>
                <w:b w:val="0"/>
                <w:bCs/>
                <w:color w:val="auto"/>
                <w:sz w:val="22"/>
                <w:szCs w:val="10"/>
                <w:lang w:bidi="pt-BR"/>
              </w:rPr>
              <w:t xml:space="preserve"> </w:t>
            </w:r>
            <w:r w:rsidR="00AF66DD">
              <w:rPr>
                <w:rFonts w:ascii="Arial" w:hAnsi="Arial" w:cs="Arial"/>
                <w:b w:val="0"/>
                <w:bCs/>
                <w:color w:val="auto"/>
                <w:sz w:val="22"/>
                <w:szCs w:val="10"/>
                <w:lang w:bidi="pt-BR"/>
              </w:rPr>
              <w:t>Sr.</w:t>
            </w:r>
          </w:p>
        </w:tc>
        <w:tc>
          <w:tcPr>
            <w:tcW w:w="2078" w:type="dxa"/>
          </w:tcPr>
          <w:p w14:paraId="324E4E47" w14:textId="2BD22417" w:rsidR="00E073C2" w:rsidRPr="009B6EF9" w:rsidRDefault="00D6591B" w:rsidP="00A25958">
            <w:pPr>
              <w:pStyle w:val="Ttulo1"/>
              <w:outlineLvl w:val="0"/>
              <w:rPr>
                <w:rFonts w:ascii="Arial" w:hAnsi="Arial" w:cs="Arial"/>
                <w:b w:val="0"/>
                <w:bCs/>
                <w:color w:val="auto"/>
                <w:sz w:val="22"/>
                <w:szCs w:val="10"/>
                <w:lang w:bidi="pt-BR"/>
              </w:rPr>
            </w:pPr>
            <w:r w:rsidRPr="009B6EF9">
              <w:rPr>
                <w:rFonts w:ascii="Arial" w:hAnsi="Arial" w:cs="Arial"/>
                <w:b w:val="0"/>
                <w:bCs/>
                <w:color w:val="auto"/>
                <w:sz w:val="22"/>
                <w:szCs w:val="10"/>
                <w:lang w:bidi="pt-BR"/>
              </w:rPr>
              <w:t>1111111111</w:t>
            </w:r>
          </w:p>
        </w:tc>
        <w:tc>
          <w:tcPr>
            <w:tcW w:w="2564" w:type="dxa"/>
          </w:tcPr>
          <w:p w14:paraId="011DD0DD" w14:textId="37AFE9C7" w:rsidR="00E073C2" w:rsidRPr="009B6EF9" w:rsidRDefault="00AF66DD" w:rsidP="00A25958">
            <w:pPr>
              <w:pStyle w:val="Ttulo1"/>
              <w:outlineLvl w:val="0"/>
              <w:rPr>
                <w:rFonts w:ascii="Arial" w:hAnsi="Arial" w:cs="Arial"/>
                <w:b w:val="0"/>
                <w:bCs/>
                <w:color w:val="auto"/>
                <w:sz w:val="22"/>
                <w:szCs w:val="10"/>
                <w:lang w:bidi="pt-BR"/>
              </w:rPr>
            </w:pPr>
            <w:r>
              <w:rPr>
                <w:rFonts w:ascii="Arial" w:hAnsi="Arial" w:cs="Arial"/>
                <w:b w:val="0"/>
                <w:bCs/>
                <w:color w:val="auto"/>
                <w:sz w:val="22"/>
                <w:szCs w:val="10"/>
                <w:lang w:bidi="pt-BR"/>
              </w:rPr>
              <w:t>andresilva</w:t>
            </w:r>
            <w:r w:rsidR="00D6591B" w:rsidRPr="009B6EF9">
              <w:rPr>
                <w:rFonts w:ascii="Arial" w:hAnsi="Arial" w:cs="Arial"/>
                <w:b w:val="0"/>
                <w:bCs/>
                <w:color w:val="auto"/>
                <w:sz w:val="22"/>
                <w:szCs w:val="10"/>
                <w:lang w:bidi="pt-BR"/>
              </w:rPr>
              <w:t>@hackersec.com</w:t>
            </w:r>
          </w:p>
        </w:tc>
        <w:tc>
          <w:tcPr>
            <w:tcW w:w="1598" w:type="dxa"/>
            <w:vMerge w:val="restart"/>
          </w:tcPr>
          <w:p w14:paraId="474C6157" w14:textId="30350D9F" w:rsidR="00E073C2" w:rsidRPr="009B6EF9" w:rsidRDefault="00E073C2" w:rsidP="00A25958">
            <w:pPr>
              <w:pStyle w:val="Ttulo1"/>
              <w:outlineLvl w:val="0"/>
              <w:rPr>
                <w:rFonts w:ascii="Arial" w:hAnsi="Arial" w:cs="Arial"/>
                <w:b w:val="0"/>
                <w:bCs/>
                <w:color w:val="auto"/>
                <w:sz w:val="24"/>
                <w:szCs w:val="12"/>
                <w:lang w:bidi="pt-BR"/>
              </w:rPr>
            </w:pPr>
            <w:proofErr w:type="spellStart"/>
            <w:r w:rsidRPr="009B6EF9">
              <w:rPr>
                <w:rFonts w:ascii="Arial" w:hAnsi="Arial" w:cs="Arial"/>
                <w:b w:val="0"/>
                <w:bCs/>
                <w:color w:val="auto"/>
                <w:sz w:val="24"/>
                <w:szCs w:val="12"/>
                <w:lang w:bidi="pt-BR"/>
              </w:rPr>
              <w:t>Av</w:t>
            </w:r>
            <w:proofErr w:type="spellEnd"/>
            <w:r w:rsidRPr="009B6EF9">
              <w:rPr>
                <w:rFonts w:ascii="Arial" w:hAnsi="Arial" w:cs="Arial"/>
                <w:b w:val="0"/>
                <w:bCs/>
                <w:color w:val="auto"/>
                <w:sz w:val="24"/>
                <w:szCs w:val="12"/>
                <w:lang w:bidi="pt-BR"/>
              </w:rPr>
              <w:t xml:space="preserve"> paulista 123</w:t>
            </w:r>
          </w:p>
        </w:tc>
      </w:tr>
      <w:tr w:rsidR="004B575B" w14:paraId="2713E19B" w14:textId="583F2E4E" w:rsidTr="00BC5649">
        <w:tc>
          <w:tcPr>
            <w:tcW w:w="1566" w:type="dxa"/>
          </w:tcPr>
          <w:p w14:paraId="02722055" w14:textId="65F4003C" w:rsidR="004B575B" w:rsidRPr="004B575B" w:rsidRDefault="004B575B" w:rsidP="004B575B">
            <w:pPr>
              <w:rPr>
                <w:color w:val="auto"/>
                <w:sz w:val="22"/>
                <w:szCs w:val="18"/>
                <w:lang w:bidi="pt-BR"/>
              </w:rPr>
            </w:pPr>
          </w:p>
        </w:tc>
        <w:tc>
          <w:tcPr>
            <w:tcW w:w="2151" w:type="dxa"/>
          </w:tcPr>
          <w:p w14:paraId="5B2F031D" w14:textId="5ABDAE5E" w:rsidR="004B575B" w:rsidRDefault="004B575B" w:rsidP="004B575B">
            <w:pPr>
              <w:pStyle w:val="Ttulo1"/>
              <w:outlineLvl w:val="0"/>
              <w:rPr>
                <w:color w:val="auto"/>
                <w:sz w:val="40"/>
                <w:szCs w:val="20"/>
                <w:lang w:bidi="pt-BR"/>
              </w:rPr>
            </w:pPr>
          </w:p>
        </w:tc>
        <w:tc>
          <w:tcPr>
            <w:tcW w:w="2078" w:type="dxa"/>
          </w:tcPr>
          <w:p w14:paraId="359761CD" w14:textId="5354267A" w:rsidR="004B575B" w:rsidRDefault="004B575B" w:rsidP="004B575B">
            <w:pPr>
              <w:pStyle w:val="Ttulo1"/>
              <w:outlineLvl w:val="0"/>
              <w:rPr>
                <w:color w:val="auto"/>
                <w:sz w:val="40"/>
                <w:szCs w:val="20"/>
                <w:lang w:bidi="pt-BR"/>
              </w:rPr>
            </w:pPr>
          </w:p>
        </w:tc>
        <w:tc>
          <w:tcPr>
            <w:tcW w:w="2564" w:type="dxa"/>
          </w:tcPr>
          <w:p w14:paraId="0B8FCF64" w14:textId="633C2C16" w:rsidR="004B575B" w:rsidRPr="004B575B" w:rsidRDefault="004B575B" w:rsidP="004B575B">
            <w:pPr>
              <w:pStyle w:val="Ttulo1"/>
              <w:outlineLvl w:val="0"/>
              <w:rPr>
                <w:color w:val="auto"/>
                <w:sz w:val="22"/>
                <w:szCs w:val="22"/>
                <w:lang w:bidi="pt-BR"/>
              </w:rPr>
            </w:pPr>
          </w:p>
        </w:tc>
        <w:tc>
          <w:tcPr>
            <w:tcW w:w="1598" w:type="dxa"/>
            <w:vMerge/>
          </w:tcPr>
          <w:p w14:paraId="0AE04F2A" w14:textId="77777777" w:rsidR="004B575B" w:rsidRDefault="004B575B" w:rsidP="004B575B">
            <w:pPr>
              <w:pStyle w:val="Ttulo1"/>
              <w:outlineLvl w:val="0"/>
              <w:rPr>
                <w:color w:val="auto"/>
                <w:sz w:val="40"/>
                <w:szCs w:val="20"/>
                <w:lang w:bidi="pt-BR"/>
              </w:rPr>
            </w:pPr>
          </w:p>
        </w:tc>
      </w:tr>
      <w:tr w:rsidR="004B575B" w14:paraId="2E83E4FA" w14:textId="5A49B627" w:rsidTr="00BC5649">
        <w:tc>
          <w:tcPr>
            <w:tcW w:w="1566" w:type="dxa"/>
          </w:tcPr>
          <w:p w14:paraId="46E88818" w14:textId="77777777" w:rsidR="004B575B" w:rsidRDefault="004B575B" w:rsidP="004B575B">
            <w:pPr>
              <w:pStyle w:val="Ttulo1"/>
              <w:outlineLvl w:val="0"/>
              <w:rPr>
                <w:color w:val="auto"/>
                <w:sz w:val="40"/>
                <w:szCs w:val="20"/>
                <w:lang w:bidi="pt-BR"/>
              </w:rPr>
            </w:pPr>
          </w:p>
        </w:tc>
        <w:tc>
          <w:tcPr>
            <w:tcW w:w="2151" w:type="dxa"/>
          </w:tcPr>
          <w:p w14:paraId="40C2CC94" w14:textId="615A9CF1" w:rsidR="004B575B" w:rsidRDefault="004B575B" w:rsidP="004B575B">
            <w:pPr>
              <w:pStyle w:val="Ttulo1"/>
              <w:outlineLvl w:val="0"/>
              <w:rPr>
                <w:color w:val="auto"/>
                <w:sz w:val="40"/>
                <w:szCs w:val="20"/>
                <w:lang w:bidi="pt-BR"/>
              </w:rPr>
            </w:pPr>
          </w:p>
        </w:tc>
        <w:tc>
          <w:tcPr>
            <w:tcW w:w="2078" w:type="dxa"/>
          </w:tcPr>
          <w:p w14:paraId="0C2F185E" w14:textId="77777777" w:rsidR="004B575B" w:rsidRDefault="004B575B" w:rsidP="004B575B">
            <w:pPr>
              <w:pStyle w:val="Ttulo1"/>
              <w:outlineLvl w:val="0"/>
              <w:rPr>
                <w:color w:val="auto"/>
                <w:sz w:val="40"/>
                <w:szCs w:val="20"/>
                <w:lang w:bidi="pt-BR"/>
              </w:rPr>
            </w:pPr>
          </w:p>
        </w:tc>
        <w:tc>
          <w:tcPr>
            <w:tcW w:w="2564" w:type="dxa"/>
          </w:tcPr>
          <w:p w14:paraId="05C69662" w14:textId="77777777" w:rsidR="004B575B" w:rsidRDefault="004B575B" w:rsidP="004B575B">
            <w:pPr>
              <w:pStyle w:val="Ttulo1"/>
              <w:outlineLvl w:val="0"/>
              <w:rPr>
                <w:color w:val="auto"/>
                <w:sz w:val="40"/>
                <w:szCs w:val="20"/>
                <w:lang w:bidi="pt-BR"/>
              </w:rPr>
            </w:pPr>
          </w:p>
        </w:tc>
        <w:tc>
          <w:tcPr>
            <w:tcW w:w="1598" w:type="dxa"/>
            <w:vMerge/>
          </w:tcPr>
          <w:p w14:paraId="58DDE356" w14:textId="77777777" w:rsidR="004B575B" w:rsidRDefault="004B575B" w:rsidP="004B575B">
            <w:pPr>
              <w:pStyle w:val="Ttulo1"/>
              <w:outlineLvl w:val="0"/>
              <w:rPr>
                <w:color w:val="auto"/>
                <w:sz w:val="40"/>
                <w:szCs w:val="20"/>
                <w:lang w:bidi="pt-BR"/>
              </w:rPr>
            </w:pPr>
          </w:p>
        </w:tc>
      </w:tr>
    </w:tbl>
    <w:p w14:paraId="7E30BD11" w14:textId="4171E7AD" w:rsidR="00A25958" w:rsidRDefault="00A25958" w:rsidP="002564DF">
      <w:pPr>
        <w:rPr>
          <w:lang w:bidi="pt-BR"/>
        </w:rPr>
      </w:pPr>
    </w:p>
    <w:p w14:paraId="1C20C2C7" w14:textId="6ADC9300" w:rsidR="004B575B" w:rsidRDefault="004B575B" w:rsidP="00A25958">
      <w:pPr>
        <w:pStyle w:val="Ttulo1"/>
        <w:rPr>
          <w:color w:val="auto"/>
          <w:sz w:val="40"/>
          <w:szCs w:val="20"/>
          <w:lang w:bidi="pt-BR"/>
        </w:rPr>
      </w:pPr>
      <w:r>
        <w:rPr>
          <w:color w:val="auto"/>
          <w:sz w:val="40"/>
          <w:szCs w:val="20"/>
          <w:lang w:bidi="pt-BR"/>
        </w:rPr>
        <w:t>Aviso Legal</w:t>
      </w:r>
    </w:p>
    <w:p w14:paraId="2B004C3B" w14:textId="7EEA3E28" w:rsidR="00E12EA7" w:rsidRPr="009B6EF9" w:rsidRDefault="00E12EA7" w:rsidP="00E12EA7">
      <w:pPr>
        <w:rPr>
          <w:rFonts w:ascii="Arial" w:hAnsi="Arial" w:cs="Arial"/>
          <w:color w:val="auto"/>
          <w:sz w:val="24"/>
          <w:szCs w:val="20"/>
          <w:lang w:bidi="pt-BR"/>
        </w:rPr>
      </w:pPr>
      <w:r w:rsidRPr="009B6EF9">
        <w:rPr>
          <w:rFonts w:ascii="Arial" w:hAnsi="Arial" w:cs="Arial"/>
          <w:color w:val="auto"/>
          <w:sz w:val="24"/>
          <w:szCs w:val="20"/>
          <w:lang w:bidi="pt-BR"/>
        </w:rPr>
        <w:t xml:space="preserve">As conclusões e recomendações refletem </w:t>
      </w:r>
      <w:r w:rsidR="002869B2" w:rsidRPr="009B6EF9">
        <w:rPr>
          <w:rFonts w:ascii="Arial" w:hAnsi="Arial" w:cs="Arial"/>
          <w:color w:val="auto"/>
          <w:sz w:val="24"/>
          <w:szCs w:val="20"/>
          <w:lang w:bidi="pt-BR"/>
        </w:rPr>
        <w:t>de</w:t>
      </w:r>
      <w:r w:rsidRPr="009B6EF9">
        <w:rPr>
          <w:rFonts w:ascii="Arial" w:hAnsi="Arial" w:cs="Arial"/>
          <w:color w:val="auto"/>
          <w:sz w:val="24"/>
          <w:szCs w:val="20"/>
          <w:lang w:bidi="pt-BR"/>
        </w:rPr>
        <w:t xml:space="preserve"> informações coletadas durante a avaliação </w:t>
      </w:r>
      <w:proofErr w:type="gramStart"/>
      <w:r w:rsidRPr="009B6EF9">
        <w:rPr>
          <w:rFonts w:ascii="Arial" w:hAnsi="Arial" w:cs="Arial"/>
          <w:color w:val="auto"/>
          <w:sz w:val="24"/>
          <w:szCs w:val="20"/>
          <w:lang w:bidi="pt-BR"/>
        </w:rPr>
        <w:t>e</w:t>
      </w:r>
      <w:r w:rsidR="00605D03" w:rsidRPr="009B6EF9">
        <w:rPr>
          <w:rFonts w:ascii="Arial" w:hAnsi="Arial" w:cs="Arial"/>
          <w:color w:val="auto"/>
          <w:sz w:val="24"/>
          <w:szCs w:val="20"/>
          <w:lang w:bidi="pt-BR"/>
        </w:rPr>
        <w:t xml:space="preserve"> também</w:t>
      </w:r>
      <w:proofErr w:type="gramEnd"/>
      <w:r w:rsidR="00605D03" w:rsidRPr="009B6EF9">
        <w:rPr>
          <w:rFonts w:ascii="Arial" w:hAnsi="Arial" w:cs="Arial"/>
          <w:color w:val="auto"/>
          <w:sz w:val="24"/>
          <w:szCs w:val="20"/>
          <w:lang w:bidi="pt-BR"/>
        </w:rPr>
        <w:t xml:space="preserve"> sobre outros tipos de testes,</w:t>
      </w:r>
      <w:r w:rsidRPr="009B6EF9">
        <w:rPr>
          <w:rFonts w:ascii="Arial" w:hAnsi="Arial" w:cs="Arial"/>
          <w:color w:val="auto"/>
          <w:sz w:val="24"/>
          <w:szCs w:val="20"/>
          <w:lang w:bidi="pt-BR"/>
        </w:rPr>
        <w:t xml:space="preserve"> não</w:t>
      </w:r>
      <w:r w:rsidR="00605D03" w:rsidRPr="009B6EF9">
        <w:rPr>
          <w:rFonts w:ascii="Arial" w:hAnsi="Arial" w:cs="Arial"/>
          <w:color w:val="auto"/>
          <w:sz w:val="24"/>
          <w:szCs w:val="20"/>
          <w:lang w:bidi="pt-BR"/>
        </w:rPr>
        <w:t xml:space="preserve"> houve</w:t>
      </w:r>
      <w:r w:rsidRPr="009B6EF9">
        <w:rPr>
          <w:rFonts w:ascii="Arial" w:hAnsi="Arial" w:cs="Arial"/>
          <w:color w:val="auto"/>
          <w:sz w:val="24"/>
          <w:szCs w:val="20"/>
          <w:lang w:bidi="pt-BR"/>
        </w:rPr>
        <w:t xml:space="preserve"> quaisquer modificações feitas fora desse período</w:t>
      </w:r>
      <w:r w:rsidR="00DA3D1A" w:rsidRPr="009B6EF9">
        <w:rPr>
          <w:rFonts w:ascii="Arial" w:hAnsi="Arial" w:cs="Arial"/>
          <w:color w:val="auto"/>
          <w:sz w:val="24"/>
          <w:szCs w:val="20"/>
          <w:lang w:bidi="pt-BR"/>
        </w:rPr>
        <w:t xml:space="preserve"> do dia </w:t>
      </w:r>
      <w:r w:rsidR="00C34F8C">
        <w:rPr>
          <w:rFonts w:ascii="Arial" w:hAnsi="Arial" w:cs="Arial"/>
          <w:color w:val="auto"/>
          <w:sz w:val="24"/>
          <w:szCs w:val="20"/>
          <w:lang w:bidi="pt-BR"/>
        </w:rPr>
        <w:t>[Data início]</w:t>
      </w:r>
      <w:r w:rsidR="00DA3D1A" w:rsidRPr="009B6EF9">
        <w:rPr>
          <w:rFonts w:ascii="Arial" w:hAnsi="Arial" w:cs="Arial"/>
          <w:color w:val="auto"/>
          <w:sz w:val="24"/>
          <w:szCs w:val="20"/>
          <w:lang w:bidi="pt-BR"/>
        </w:rPr>
        <w:t xml:space="preserve"> a </w:t>
      </w:r>
      <w:r w:rsidR="00C34F8C">
        <w:rPr>
          <w:rFonts w:ascii="Arial" w:hAnsi="Arial" w:cs="Arial"/>
          <w:color w:val="auto"/>
          <w:sz w:val="24"/>
          <w:szCs w:val="20"/>
          <w:lang w:bidi="pt-BR"/>
        </w:rPr>
        <w:t>[Data término]</w:t>
      </w:r>
      <w:r w:rsidRPr="009B6EF9">
        <w:rPr>
          <w:rFonts w:ascii="Arial" w:hAnsi="Arial" w:cs="Arial"/>
          <w:color w:val="auto"/>
          <w:sz w:val="24"/>
          <w:szCs w:val="20"/>
          <w:lang w:bidi="pt-BR"/>
        </w:rPr>
        <w:t xml:space="preserve">. Os compromissos por tempo limitado não permitem uma avaliação completa de todos os controles de segurança. </w:t>
      </w:r>
      <w:r w:rsidR="00AF66DD">
        <w:rPr>
          <w:rFonts w:ascii="Arial" w:hAnsi="Arial" w:cs="Arial"/>
          <w:color w:val="auto"/>
          <w:sz w:val="24"/>
          <w:szCs w:val="20"/>
          <w:lang w:bidi="pt-BR"/>
        </w:rPr>
        <w:t>[Nome da Empresa]</w:t>
      </w:r>
      <w:r w:rsidRPr="009B6EF9">
        <w:rPr>
          <w:rFonts w:ascii="Arial" w:hAnsi="Arial" w:cs="Arial"/>
          <w:color w:val="auto"/>
          <w:sz w:val="24"/>
          <w:szCs w:val="20"/>
          <w:lang w:bidi="pt-BR"/>
        </w:rPr>
        <w:t xml:space="preserve">, priorizou a avaliação para identificar os controles de segurança mais fracos </w:t>
      </w:r>
      <w:r w:rsidR="00DA3D1A" w:rsidRPr="009B6EF9">
        <w:rPr>
          <w:rFonts w:ascii="Arial" w:hAnsi="Arial" w:cs="Arial"/>
          <w:color w:val="auto"/>
          <w:sz w:val="24"/>
          <w:szCs w:val="20"/>
          <w:lang w:bidi="pt-BR"/>
        </w:rPr>
        <w:t>que</w:t>
      </w:r>
      <w:r w:rsidRPr="009B6EF9">
        <w:rPr>
          <w:rFonts w:ascii="Arial" w:hAnsi="Arial" w:cs="Arial"/>
          <w:color w:val="auto"/>
          <w:sz w:val="24"/>
          <w:szCs w:val="20"/>
          <w:lang w:bidi="pt-BR"/>
        </w:rPr>
        <w:t xml:space="preserve"> um invasor exploraria.</w:t>
      </w:r>
    </w:p>
    <w:p w14:paraId="49D1B9C7" w14:textId="40A52F9F" w:rsidR="00E073C2" w:rsidRPr="004B575B" w:rsidRDefault="00E073C2" w:rsidP="00A25958">
      <w:pPr>
        <w:pStyle w:val="Ttulo1"/>
        <w:rPr>
          <w:color w:val="auto"/>
          <w:sz w:val="40"/>
          <w:szCs w:val="20"/>
          <w:lang w:bidi="pt-BR"/>
        </w:rPr>
      </w:pPr>
      <w:r w:rsidRPr="004B575B">
        <w:rPr>
          <w:color w:val="auto"/>
          <w:sz w:val="40"/>
          <w:szCs w:val="20"/>
          <w:lang w:bidi="pt-BR"/>
        </w:rPr>
        <w:t>Sumario Executivo</w:t>
      </w:r>
    </w:p>
    <w:p w14:paraId="4E074D32" w14:textId="383E5097" w:rsidR="00897AEA" w:rsidRPr="009B6EF9" w:rsidRDefault="00E12EA7" w:rsidP="00E073C2">
      <w:pPr>
        <w:rPr>
          <w:rFonts w:ascii="Arial" w:hAnsi="Arial" w:cs="Arial"/>
          <w:color w:val="auto"/>
          <w:sz w:val="24"/>
          <w:szCs w:val="24"/>
          <w:lang w:bidi="pt-BR"/>
        </w:rPr>
      </w:pPr>
      <w:r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A postura de segurança externa </w:t>
      </w:r>
      <w:r w:rsidR="00DA3D1A"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e interna </w:t>
      </w:r>
      <w:r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foi testada por meio de um </w:t>
      </w:r>
      <w:proofErr w:type="spellStart"/>
      <w:r w:rsidRPr="009B6EF9">
        <w:rPr>
          <w:rFonts w:ascii="Arial" w:hAnsi="Arial" w:cs="Arial"/>
          <w:color w:val="auto"/>
          <w:sz w:val="24"/>
          <w:szCs w:val="24"/>
          <w:lang w:bidi="pt-BR"/>
        </w:rPr>
        <w:t>PenTest</w:t>
      </w:r>
      <w:proofErr w:type="spellEnd"/>
      <w:r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 de aplica</w:t>
      </w:r>
      <w:r w:rsidR="00DA3D1A" w:rsidRPr="009B6EF9">
        <w:rPr>
          <w:rFonts w:ascii="Arial" w:hAnsi="Arial" w:cs="Arial"/>
          <w:color w:val="auto"/>
          <w:sz w:val="24"/>
          <w:szCs w:val="24"/>
          <w:lang w:bidi="pt-BR"/>
        </w:rPr>
        <w:t>ção web e de Rede</w:t>
      </w:r>
      <w:r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 em </w:t>
      </w:r>
      <w:r w:rsidR="00C34F8C">
        <w:rPr>
          <w:rFonts w:ascii="Arial" w:hAnsi="Arial" w:cs="Arial"/>
          <w:color w:val="auto"/>
          <w:sz w:val="24"/>
          <w:szCs w:val="24"/>
          <w:lang w:bidi="pt-BR"/>
        </w:rPr>
        <w:t>[Data de início]</w:t>
      </w:r>
      <w:r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 a </w:t>
      </w:r>
      <w:r w:rsidR="00C34F8C">
        <w:rPr>
          <w:rFonts w:ascii="Arial" w:hAnsi="Arial" w:cs="Arial"/>
          <w:color w:val="auto"/>
          <w:sz w:val="24"/>
          <w:szCs w:val="24"/>
          <w:lang w:bidi="pt-BR"/>
        </w:rPr>
        <w:t>[Data de término]</w:t>
      </w:r>
      <w:r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. Foi descoberta uma vulnerabilidade crítica </w:t>
      </w:r>
      <w:r w:rsidR="00DA3D1A"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do </w:t>
      </w:r>
      <w:proofErr w:type="spellStart"/>
      <w:r w:rsidR="00DA3D1A" w:rsidRPr="009B6EF9">
        <w:rPr>
          <w:rFonts w:ascii="Arial" w:hAnsi="Arial" w:cs="Arial"/>
          <w:color w:val="auto"/>
          <w:sz w:val="24"/>
          <w:szCs w:val="24"/>
          <w:lang w:bidi="pt-BR"/>
        </w:rPr>
        <w:t>eternalblue</w:t>
      </w:r>
      <w:proofErr w:type="spellEnd"/>
      <w:r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, </w:t>
      </w:r>
      <w:r w:rsidR="00DA3D1A"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e vulnerabilidades </w:t>
      </w:r>
      <w:r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em alguns componentes </w:t>
      </w:r>
      <w:r w:rsidR="00DA3D1A"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da aplicação web </w:t>
      </w:r>
      <w:r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que podem ser usados como vetor de ataque para causar impacto considerável na aplicação. </w:t>
      </w:r>
      <w:r w:rsidR="00DA3D1A" w:rsidRPr="009B6EF9">
        <w:rPr>
          <w:rFonts w:ascii="Arial" w:hAnsi="Arial" w:cs="Arial"/>
          <w:color w:val="auto"/>
          <w:sz w:val="24"/>
          <w:szCs w:val="24"/>
          <w:lang w:bidi="pt-BR"/>
        </w:rPr>
        <w:t>E c</w:t>
      </w:r>
      <w:r w:rsidRPr="009B6EF9">
        <w:rPr>
          <w:rFonts w:ascii="Arial" w:hAnsi="Arial" w:cs="Arial"/>
          <w:color w:val="auto"/>
          <w:sz w:val="24"/>
          <w:szCs w:val="24"/>
          <w:lang w:bidi="pt-BR"/>
        </w:rPr>
        <w:t>aso um invasor malicioso explore, permit</w:t>
      </w:r>
      <w:r w:rsidR="00DA3D1A" w:rsidRPr="009B6EF9">
        <w:rPr>
          <w:rFonts w:ascii="Arial" w:hAnsi="Arial" w:cs="Arial"/>
          <w:color w:val="auto"/>
          <w:sz w:val="24"/>
          <w:szCs w:val="24"/>
          <w:lang w:bidi="pt-BR"/>
        </w:rPr>
        <w:t>e que ele execute</w:t>
      </w:r>
      <w:r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 um </w:t>
      </w:r>
      <w:proofErr w:type="spellStart"/>
      <w:r w:rsidR="00DA3D1A" w:rsidRPr="009B6EF9">
        <w:rPr>
          <w:rFonts w:ascii="Arial" w:hAnsi="Arial" w:cs="Arial"/>
          <w:color w:val="auto"/>
          <w:sz w:val="24"/>
          <w:szCs w:val="24"/>
          <w:lang w:bidi="pt-BR"/>
        </w:rPr>
        <w:t>ransomware</w:t>
      </w:r>
      <w:proofErr w:type="spellEnd"/>
      <w:r w:rsidR="00DA3D1A"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 na rede ou se ele explorar a aplicação web, ele pode efetuar o sequestro de sessão de um respectivo </w:t>
      </w:r>
      <w:r w:rsidR="00DA3D1A" w:rsidRPr="009B6EF9">
        <w:rPr>
          <w:rFonts w:ascii="Arial" w:hAnsi="Arial" w:cs="Arial"/>
          <w:color w:val="auto"/>
          <w:sz w:val="24"/>
          <w:szCs w:val="24"/>
          <w:lang w:bidi="pt-BR"/>
        </w:rPr>
        <w:lastRenderedPageBreak/>
        <w:t>usuário</w:t>
      </w:r>
      <w:r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 ou a execução de código malicioso. Isto é altamente recomendável que a vulnerabilidade seja resolvida o mais rápido possível usando</w:t>
      </w:r>
      <w:r w:rsidR="00DA3D1A"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 guias de correções</w:t>
      </w:r>
      <w:r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. Além disso, algumas vulnerabilidades de nível médio e baixo foram encontradas que podem ser impactantes </w:t>
      </w:r>
      <w:proofErr w:type="gramStart"/>
      <w:r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e </w:t>
      </w:r>
      <w:r w:rsidR="00DA3D1A"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 que</w:t>
      </w:r>
      <w:proofErr w:type="gramEnd"/>
      <w:r w:rsidR="00DA3D1A"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 </w:t>
      </w:r>
      <w:r w:rsidRPr="009B6EF9">
        <w:rPr>
          <w:rFonts w:ascii="Arial" w:hAnsi="Arial" w:cs="Arial"/>
          <w:color w:val="auto"/>
          <w:sz w:val="24"/>
          <w:szCs w:val="24"/>
          <w:lang w:bidi="pt-BR"/>
        </w:rPr>
        <w:t xml:space="preserve">são facilmente corrigidos implementando as melhores práticas para </w:t>
      </w:r>
      <w:r w:rsidR="00DA3D1A" w:rsidRPr="009B6EF9">
        <w:rPr>
          <w:rFonts w:ascii="Arial" w:hAnsi="Arial" w:cs="Arial"/>
          <w:color w:val="auto"/>
          <w:sz w:val="24"/>
          <w:szCs w:val="24"/>
          <w:lang w:bidi="pt-BR"/>
        </w:rPr>
        <w:t>desenvolvimento.</w:t>
      </w:r>
    </w:p>
    <w:p w14:paraId="0FB6B4D1" w14:textId="6F436CFF" w:rsidR="00897AEA" w:rsidRDefault="00897AEA" w:rsidP="00E073C2">
      <w:pPr>
        <w:rPr>
          <w:rFonts w:asciiTheme="majorHAnsi" w:hAnsiTheme="majorHAnsi"/>
          <w:color w:val="auto"/>
          <w:sz w:val="22"/>
          <w:szCs w:val="18"/>
          <w:lang w:bidi="pt-BR"/>
        </w:rPr>
      </w:pPr>
    </w:p>
    <w:p w14:paraId="08B95FE3" w14:textId="77777777" w:rsidR="00897AEA" w:rsidRPr="00897AEA" w:rsidRDefault="00897AEA" w:rsidP="00E073C2">
      <w:pPr>
        <w:rPr>
          <w:rFonts w:asciiTheme="majorHAnsi" w:hAnsiTheme="majorHAnsi"/>
          <w:color w:val="auto"/>
          <w:sz w:val="22"/>
          <w:szCs w:val="18"/>
          <w:lang w:bidi="pt-BR"/>
        </w:rPr>
      </w:pPr>
    </w:p>
    <w:p w14:paraId="60304E88" w14:textId="0022D127" w:rsidR="00E073C2" w:rsidRPr="00897AEA" w:rsidRDefault="00E073C2" w:rsidP="00E073C2">
      <w:pPr>
        <w:pStyle w:val="Ttulo1"/>
        <w:rPr>
          <w:color w:val="auto"/>
          <w:sz w:val="40"/>
          <w:szCs w:val="20"/>
          <w:lang w:bidi="pt-BR"/>
        </w:rPr>
      </w:pPr>
      <w:r w:rsidRPr="00897AEA">
        <w:rPr>
          <w:color w:val="auto"/>
          <w:sz w:val="40"/>
          <w:szCs w:val="20"/>
          <w:lang w:bidi="pt-BR"/>
        </w:rPr>
        <w:t>Metodologia</w:t>
      </w:r>
    </w:p>
    <w:p w14:paraId="3C58BCC3" w14:textId="77777777" w:rsidR="00897AEA" w:rsidRPr="009B6EF9" w:rsidRDefault="00897AEA" w:rsidP="00897AEA">
      <w:pPr>
        <w:rPr>
          <w:rFonts w:ascii="Arial" w:hAnsi="Arial" w:cs="Arial"/>
          <w:color w:val="auto"/>
          <w:sz w:val="24"/>
          <w:szCs w:val="20"/>
          <w:lang w:bidi="pt-BR"/>
        </w:rPr>
      </w:pPr>
      <w:r w:rsidRPr="009B6EF9">
        <w:rPr>
          <w:rFonts w:ascii="Arial" w:hAnsi="Arial" w:cs="Arial"/>
          <w:color w:val="auto"/>
          <w:sz w:val="24"/>
          <w:szCs w:val="20"/>
          <w:lang w:bidi="pt-BR"/>
        </w:rPr>
        <w:t>Todos os testes realizados são baseados no Guia Técnico NIST SP 800-115 para</w:t>
      </w:r>
    </w:p>
    <w:p w14:paraId="57009BD8" w14:textId="48D67D8A" w:rsidR="00897AEA" w:rsidRPr="009B6EF9" w:rsidRDefault="00897AEA" w:rsidP="00897AEA">
      <w:pPr>
        <w:rPr>
          <w:rFonts w:ascii="Arial" w:hAnsi="Arial" w:cs="Arial"/>
          <w:color w:val="auto"/>
          <w:sz w:val="24"/>
          <w:szCs w:val="20"/>
          <w:lang w:bidi="pt-BR"/>
        </w:rPr>
      </w:pPr>
      <w:r w:rsidRPr="009B6EF9">
        <w:rPr>
          <w:rFonts w:ascii="Arial" w:hAnsi="Arial" w:cs="Arial"/>
          <w:color w:val="auto"/>
          <w:sz w:val="24"/>
          <w:szCs w:val="20"/>
          <w:lang w:bidi="pt-BR"/>
        </w:rPr>
        <w:t>Teste e avaliação de segurança da informação</w:t>
      </w:r>
      <w:r w:rsidR="00DA3D1A" w:rsidRPr="009B6EF9">
        <w:rPr>
          <w:rFonts w:ascii="Arial" w:hAnsi="Arial" w:cs="Arial"/>
          <w:color w:val="auto"/>
          <w:sz w:val="24"/>
          <w:szCs w:val="20"/>
          <w:lang w:bidi="pt-BR"/>
        </w:rPr>
        <w:t xml:space="preserve"> em redes. E o</w:t>
      </w:r>
      <w:r w:rsidRPr="009B6EF9">
        <w:rPr>
          <w:rFonts w:ascii="Arial" w:hAnsi="Arial" w:cs="Arial"/>
          <w:color w:val="auto"/>
          <w:sz w:val="24"/>
          <w:szCs w:val="20"/>
          <w:lang w:bidi="pt-BR"/>
        </w:rPr>
        <w:t xml:space="preserve"> guia de teste OWASP (v4) </w:t>
      </w:r>
      <w:r w:rsidR="00DA3D1A" w:rsidRPr="009B6EF9">
        <w:rPr>
          <w:rFonts w:ascii="Arial" w:hAnsi="Arial" w:cs="Arial"/>
          <w:color w:val="auto"/>
          <w:sz w:val="24"/>
          <w:szCs w:val="20"/>
          <w:lang w:bidi="pt-BR"/>
        </w:rPr>
        <w:t xml:space="preserve">para </w:t>
      </w:r>
      <w:proofErr w:type="spellStart"/>
      <w:r w:rsidR="00DA3D1A" w:rsidRPr="009B6EF9">
        <w:rPr>
          <w:rFonts w:ascii="Arial" w:hAnsi="Arial" w:cs="Arial"/>
          <w:color w:val="auto"/>
          <w:sz w:val="24"/>
          <w:szCs w:val="20"/>
          <w:lang w:bidi="pt-BR"/>
        </w:rPr>
        <w:t>tests</w:t>
      </w:r>
      <w:proofErr w:type="spellEnd"/>
      <w:r w:rsidR="00DA3D1A" w:rsidRPr="009B6EF9">
        <w:rPr>
          <w:rFonts w:ascii="Arial" w:hAnsi="Arial" w:cs="Arial"/>
          <w:color w:val="auto"/>
          <w:sz w:val="24"/>
          <w:szCs w:val="20"/>
          <w:lang w:bidi="pt-BR"/>
        </w:rPr>
        <w:t xml:space="preserve"> em aplicações web.</w:t>
      </w:r>
      <w:r w:rsidRPr="009B6EF9">
        <w:rPr>
          <w:rFonts w:ascii="Arial" w:hAnsi="Arial" w:cs="Arial"/>
          <w:color w:val="auto"/>
          <w:sz w:val="24"/>
          <w:szCs w:val="20"/>
          <w:lang w:bidi="pt-BR"/>
        </w:rPr>
        <w:t xml:space="preserve"> As fases das atividades d</w:t>
      </w:r>
      <w:r w:rsidR="009F3F5C" w:rsidRPr="009B6EF9">
        <w:rPr>
          <w:rFonts w:ascii="Arial" w:hAnsi="Arial" w:cs="Arial"/>
          <w:color w:val="auto"/>
          <w:sz w:val="24"/>
          <w:szCs w:val="20"/>
          <w:lang w:bidi="pt-BR"/>
        </w:rPr>
        <w:t>o</w:t>
      </w:r>
      <w:r w:rsidRPr="009B6EF9">
        <w:rPr>
          <w:rFonts w:ascii="Arial" w:hAnsi="Arial" w:cs="Arial"/>
          <w:color w:val="auto"/>
          <w:sz w:val="24"/>
          <w:szCs w:val="20"/>
          <w:lang w:bidi="pt-BR"/>
        </w:rPr>
        <w:t xml:space="preserve"> </w:t>
      </w:r>
      <w:proofErr w:type="spellStart"/>
      <w:r w:rsidR="009F3F5C" w:rsidRPr="009B6EF9">
        <w:rPr>
          <w:rFonts w:ascii="Arial" w:hAnsi="Arial" w:cs="Arial"/>
          <w:color w:val="auto"/>
          <w:sz w:val="24"/>
          <w:szCs w:val="20"/>
          <w:lang w:bidi="pt-BR"/>
        </w:rPr>
        <w:t>PenTest</w:t>
      </w:r>
      <w:proofErr w:type="spellEnd"/>
      <w:r w:rsidR="009F3F5C" w:rsidRPr="009B6EF9">
        <w:rPr>
          <w:rFonts w:ascii="Arial" w:hAnsi="Arial" w:cs="Arial"/>
          <w:color w:val="auto"/>
          <w:sz w:val="24"/>
          <w:szCs w:val="20"/>
          <w:lang w:bidi="pt-BR"/>
        </w:rPr>
        <w:t xml:space="preserve"> </w:t>
      </w:r>
      <w:r w:rsidRPr="009B6EF9">
        <w:rPr>
          <w:rFonts w:ascii="Arial" w:hAnsi="Arial" w:cs="Arial"/>
          <w:color w:val="auto"/>
          <w:sz w:val="24"/>
          <w:szCs w:val="20"/>
          <w:lang w:bidi="pt-BR"/>
        </w:rPr>
        <w:t>incluem o seguinte:</w:t>
      </w:r>
      <w:r w:rsidR="009F3F5C" w:rsidRPr="009B6EF9">
        <w:rPr>
          <w:rFonts w:ascii="Arial" w:hAnsi="Arial" w:cs="Arial"/>
          <w:color w:val="auto"/>
          <w:sz w:val="24"/>
          <w:szCs w:val="20"/>
          <w:lang w:bidi="pt-BR"/>
        </w:rPr>
        <w:t xml:space="preserve"> </w:t>
      </w:r>
    </w:p>
    <w:p w14:paraId="4D679E16" w14:textId="77777777" w:rsidR="00897AEA" w:rsidRPr="009B6EF9" w:rsidRDefault="00897AEA" w:rsidP="00897AEA">
      <w:pPr>
        <w:rPr>
          <w:rFonts w:ascii="Arial" w:hAnsi="Arial" w:cs="Arial"/>
          <w:color w:val="auto"/>
          <w:sz w:val="24"/>
          <w:szCs w:val="20"/>
          <w:lang w:bidi="pt-BR"/>
        </w:rPr>
      </w:pPr>
      <w:r w:rsidRPr="009B6EF9">
        <w:rPr>
          <w:rFonts w:ascii="Arial" w:hAnsi="Arial" w:cs="Arial"/>
          <w:color w:val="auto"/>
          <w:sz w:val="24"/>
          <w:szCs w:val="20"/>
          <w:lang w:bidi="pt-BR"/>
        </w:rPr>
        <w:t>• Planejamento – Objetivos do cliente são levantados e regras de engajamento são obtidas.</w:t>
      </w:r>
    </w:p>
    <w:p w14:paraId="7D91DBA9" w14:textId="16B8648E" w:rsidR="00897AEA" w:rsidRPr="009B6EF9" w:rsidRDefault="00897AEA" w:rsidP="00897AEA">
      <w:pPr>
        <w:rPr>
          <w:rFonts w:ascii="Arial" w:hAnsi="Arial" w:cs="Arial"/>
          <w:color w:val="auto"/>
          <w:sz w:val="24"/>
          <w:szCs w:val="20"/>
          <w:lang w:bidi="pt-BR"/>
        </w:rPr>
      </w:pPr>
      <w:r w:rsidRPr="009B6EF9">
        <w:rPr>
          <w:rFonts w:ascii="Arial" w:hAnsi="Arial" w:cs="Arial"/>
          <w:color w:val="auto"/>
          <w:sz w:val="24"/>
          <w:szCs w:val="20"/>
          <w:lang w:bidi="pt-BR"/>
        </w:rPr>
        <w:t>• Descoberta – Execute varredura e enumeração para identificar vulnerabilidades potenciais, fracas áreas e explorações.</w:t>
      </w:r>
    </w:p>
    <w:p w14:paraId="51AA4F5E" w14:textId="3E6B791C" w:rsidR="00897AEA" w:rsidRPr="009B6EF9" w:rsidRDefault="00897AEA" w:rsidP="00897AEA">
      <w:pPr>
        <w:rPr>
          <w:rFonts w:ascii="Arial" w:hAnsi="Arial" w:cs="Arial"/>
          <w:color w:val="auto"/>
          <w:sz w:val="24"/>
          <w:szCs w:val="20"/>
          <w:lang w:bidi="pt-BR"/>
        </w:rPr>
      </w:pPr>
      <w:r w:rsidRPr="009B6EF9">
        <w:rPr>
          <w:rFonts w:ascii="Arial" w:hAnsi="Arial" w:cs="Arial"/>
          <w:color w:val="auto"/>
          <w:sz w:val="24"/>
          <w:szCs w:val="20"/>
          <w:lang w:bidi="pt-BR"/>
        </w:rPr>
        <w:t>• Ataque – Confirme possíveis vulnerabilidades por meio da exploração e execute ações adicionais descoberta mediante novo acesso.</w:t>
      </w:r>
    </w:p>
    <w:p w14:paraId="0C86F97C" w14:textId="001967A7" w:rsidR="00E073C2" w:rsidRPr="009B6EF9" w:rsidRDefault="00897AEA" w:rsidP="00897AEA">
      <w:pPr>
        <w:rPr>
          <w:rFonts w:ascii="Arial" w:hAnsi="Arial" w:cs="Arial"/>
          <w:color w:val="auto"/>
          <w:sz w:val="24"/>
          <w:szCs w:val="20"/>
          <w:lang w:bidi="pt-BR"/>
        </w:rPr>
      </w:pPr>
      <w:r w:rsidRPr="009B6EF9">
        <w:rPr>
          <w:rFonts w:ascii="Arial" w:hAnsi="Arial" w:cs="Arial"/>
          <w:color w:val="auto"/>
          <w:sz w:val="24"/>
          <w:szCs w:val="20"/>
          <w:lang w:bidi="pt-BR"/>
        </w:rPr>
        <w:t>• Relatórios – Documente todas as vulnerabilidades e explorações encontradas, tentativas fracassadas e forças e fraquezas</w:t>
      </w:r>
    </w:p>
    <w:p w14:paraId="5DD425A7" w14:textId="7F7ECFB6" w:rsidR="00E073C2" w:rsidRPr="009B6EF9" w:rsidRDefault="00E073C2" w:rsidP="00E073C2">
      <w:pPr>
        <w:rPr>
          <w:rFonts w:ascii="Arial" w:hAnsi="Arial" w:cs="Arial"/>
          <w:color w:val="auto"/>
          <w:sz w:val="24"/>
          <w:szCs w:val="20"/>
          <w:lang w:bidi="pt-BR"/>
        </w:rPr>
      </w:pPr>
      <w:r w:rsidRPr="009B6EF9">
        <w:rPr>
          <w:rFonts w:ascii="Arial" w:hAnsi="Arial" w:cs="Arial"/>
          <w:color w:val="auto"/>
          <w:sz w:val="24"/>
          <w:szCs w:val="20"/>
          <w:lang w:bidi="pt-BR"/>
        </w:rPr>
        <w:t>Foi utilizado o OWASP-TOP 10 para realizar os testes nas aplicações web e a metodologia NIST ou PTES para o resto do ambiente.</w:t>
      </w:r>
    </w:p>
    <w:p w14:paraId="491E69B6" w14:textId="710EDD02" w:rsidR="002564DF" w:rsidRDefault="00897AEA" w:rsidP="002564DF">
      <w:pPr>
        <w:rPr>
          <w:lang w:bidi="pt-BR"/>
        </w:rPr>
      </w:pPr>
      <w:r w:rsidRPr="00897AEA">
        <w:rPr>
          <w:noProof/>
          <w:lang w:bidi="pt-BR"/>
        </w:rPr>
        <w:drawing>
          <wp:inline distT="0" distB="0" distL="0" distR="0" wp14:anchorId="62417C00" wp14:editId="053F09F5">
            <wp:extent cx="4772691" cy="2400635"/>
            <wp:effectExtent l="0" t="0" r="889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FBB6" w14:textId="701763B6" w:rsidR="00E12EA7" w:rsidRDefault="00EF67B1" w:rsidP="002564DF">
      <w:pPr>
        <w:pStyle w:val="Ttulo1"/>
        <w:rPr>
          <w:color w:val="auto"/>
          <w:sz w:val="40"/>
          <w:szCs w:val="20"/>
          <w:lang w:bidi="pt-BR"/>
        </w:rPr>
      </w:pPr>
      <w:r w:rsidRPr="00EF67B1">
        <w:rPr>
          <w:color w:val="auto"/>
          <w:sz w:val="40"/>
          <w:szCs w:val="20"/>
          <w:lang w:bidi="pt-BR"/>
        </w:rPr>
        <w:lastRenderedPageBreak/>
        <w:t>Severidade</w:t>
      </w:r>
      <w:r w:rsidR="00E12EA7" w:rsidRPr="00E12EA7">
        <w:rPr>
          <w:noProof/>
          <w:color w:val="auto"/>
          <w:sz w:val="40"/>
          <w:szCs w:val="20"/>
          <w:lang w:bidi="pt-BR"/>
        </w:rPr>
        <w:drawing>
          <wp:inline distT="0" distB="0" distL="0" distR="0" wp14:anchorId="7F73327E" wp14:editId="334B7013">
            <wp:extent cx="6325235" cy="3495040"/>
            <wp:effectExtent l="0" t="0" r="0" b="0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F60D" w14:textId="3B7848BB" w:rsidR="002564DF" w:rsidRPr="00EF67B1" w:rsidRDefault="002564DF" w:rsidP="002564DF">
      <w:pPr>
        <w:pStyle w:val="Ttulo1"/>
        <w:rPr>
          <w:color w:val="auto"/>
          <w:sz w:val="40"/>
          <w:szCs w:val="20"/>
          <w:lang w:bidi="pt-BR"/>
        </w:rPr>
      </w:pPr>
      <w:r w:rsidRPr="00EF67B1">
        <w:rPr>
          <w:color w:val="auto"/>
          <w:sz w:val="40"/>
          <w:szCs w:val="20"/>
          <w:lang w:bidi="pt-BR"/>
        </w:rPr>
        <w:t>Sumario de vulnerabilidade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87"/>
        <w:gridCol w:w="2488"/>
        <w:gridCol w:w="2488"/>
        <w:gridCol w:w="2488"/>
      </w:tblGrid>
      <w:tr w:rsidR="002564DF" w14:paraId="7682E27F" w14:textId="77777777" w:rsidTr="002564DF">
        <w:tc>
          <w:tcPr>
            <w:tcW w:w="2487" w:type="dxa"/>
          </w:tcPr>
          <w:p w14:paraId="6687E834" w14:textId="26C6D768" w:rsidR="002564DF" w:rsidRPr="009B6EF9" w:rsidRDefault="00EF67B1" w:rsidP="002564DF">
            <w:pPr>
              <w:pStyle w:val="Ttulo1"/>
              <w:outlineLvl w:val="0"/>
              <w:rPr>
                <w:rFonts w:ascii="Arial" w:hAnsi="Arial" w:cs="Arial"/>
                <w:color w:val="auto"/>
                <w:sz w:val="26"/>
                <w:szCs w:val="26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sz w:val="26"/>
                <w:szCs w:val="26"/>
                <w:lang w:bidi="pt-BR"/>
              </w:rPr>
              <w:t>Host</w:t>
            </w:r>
          </w:p>
        </w:tc>
        <w:tc>
          <w:tcPr>
            <w:tcW w:w="2488" w:type="dxa"/>
          </w:tcPr>
          <w:p w14:paraId="06E40FE0" w14:textId="0B239165" w:rsidR="002564DF" w:rsidRPr="009B6EF9" w:rsidRDefault="00EF67B1" w:rsidP="002564DF">
            <w:pPr>
              <w:pStyle w:val="Ttulo1"/>
              <w:outlineLvl w:val="0"/>
              <w:rPr>
                <w:rFonts w:ascii="Arial" w:hAnsi="Arial" w:cs="Arial"/>
                <w:color w:val="auto"/>
                <w:sz w:val="26"/>
                <w:szCs w:val="26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sz w:val="26"/>
                <w:szCs w:val="26"/>
                <w:lang w:bidi="pt-BR"/>
              </w:rPr>
              <w:t>Vulnerabilidade</w:t>
            </w:r>
          </w:p>
        </w:tc>
        <w:tc>
          <w:tcPr>
            <w:tcW w:w="2488" w:type="dxa"/>
          </w:tcPr>
          <w:p w14:paraId="7641B6F3" w14:textId="07EAF9F4" w:rsidR="002564DF" w:rsidRPr="009B6EF9" w:rsidRDefault="00EF67B1" w:rsidP="002564DF">
            <w:pPr>
              <w:pStyle w:val="Ttulo1"/>
              <w:outlineLvl w:val="0"/>
              <w:rPr>
                <w:rFonts w:ascii="Arial" w:hAnsi="Arial" w:cs="Arial"/>
                <w:color w:val="auto"/>
                <w:sz w:val="26"/>
                <w:szCs w:val="26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sz w:val="26"/>
                <w:szCs w:val="26"/>
                <w:lang w:bidi="pt-BR"/>
              </w:rPr>
              <w:t>Risco</w:t>
            </w:r>
          </w:p>
        </w:tc>
        <w:tc>
          <w:tcPr>
            <w:tcW w:w="2488" w:type="dxa"/>
          </w:tcPr>
          <w:p w14:paraId="5214796B" w14:textId="186D0F5A" w:rsidR="002564DF" w:rsidRPr="009B6EF9" w:rsidRDefault="00EF67B1" w:rsidP="002564DF">
            <w:pPr>
              <w:pStyle w:val="Ttulo1"/>
              <w:outlineLvl w:val="0"/>
              <w:rPr>
                <w:rFonts w:ascii="Arial" w:hAnsi="Arial" w:cs="Arial"/>
                <w:color w:val="auto"/>
                <w:sz w:val="26"/>
                <w:szCs w:val="26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sz w:val="26"/>
                <w:szCs w:val="26"/>
                <w:lang w:bidi="pt-BR"/>
              </w:rPr>
              <w:t>Impacto</w:t>
            </w:r>
          </w:p>
        </w:tc>
      </w:tr>
      <w:tr w:rsidR="00EF67B1" w14:paraId="3EB9AA6D" w14:textId="77777777" w:rsidTr="002564DF">
        <w:tc>
          <w:tcPr>
            <w:tcW w:w="2487" w:type="dxa"/>
          </w:tcPr>
          <w:p w14:paraId="1638202B" w14:textId="73FA0C10" w:rsidR="00EF67B1" w:rsidRPr="009B6EF9" w:rsidRDefault="009F3F5C" w:rsidP="00EF67B1">
            <w:pPr>
              <w:pStyle w:val="Ttulo1"/>
              <w:outlineLvl w:val="0"/>
              <w:rPr>
                <w:rFonts w:ascii="Arial" w:hAnsi="Arial" w:cs="Arial"/>
                <w:color w:val="auto"/>
                <w:sz w:val="24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sz w:val="24"/>
                <w:lang w:bidi="pt-BR"/>
              </w:rPr>
              <w:t>10.1.0.11</w:t>
            </w:r>
          </w:p>
        </w:tc>
        <w:tc>
          <w:tcPr>
            <w:tcW w:w="2488" w:type="dxa"/>
          </w:tcPr>
          <w:p w14:paraId="0236D92F" w14:textId="2733E3D8" w:rsidR="00EF67B1" w:rsidRPr="009B6EF9" w:rsidRDefault="009F3F5C" w:rsidP="00EF67B1">
            <w:pPr>
              <w:pStyle w:val="Ttulo1"/>
              <w:outlineLvl w:val="0"/>
              <w:rPr>
                <w:rFonts w:ascii="Arial" w:hAnsi="Arial" w:cs="Arial"/>
                <w:color w:val="auto"/>
                <w:sz w:val="24"/>
                <w:lang w:bidi="pt-BR"/>
              </w:rPr>
            </w:pPr>
            <w:proofErr w:type="spellStart"/>
            <w:r w:rsidRPr="009B6EF9">
              <w:rPr>
                <w:rFonts w:ascii="Arial" w:hAnsi="Arial" w:cs="Arial"/>
                <w:color w:val="auto"/>
                <w:sz w:val="24"/>
                <w:lang w:bidi="pt-BR"/>
              </w:rPr>
              <w:t>Eternalblue</w:t>
            </w:r>
            <w:proofErr w:type="spellEnd"/>
          </w:p>
        </w:tc>
        <w:tc>
          <w:tcPr>
            <w:tcW w:w="2488" w:type="dxa"/>
          </w:tcPr>
          <w:p w14:paraId="0D367F19" w14:textId="5E403DA1" w:rsidR="00EF67B1" w:rsidRPr="009B6EF9" w:rsidRDefault="009F3F5C" w:rsidP="00EF67B1">
            <w:pPr>
              <w:pStyle w:val="Ttulo1"/>
              <w:outlineLvl w:val="0"/>
              <w:rPr>
                <w:rFonts w:ascii="Arial" w:hAnsi="Arial" w:cs="Arial"/>
                <w:color w:val="auto"/>
                <w:sz w:val="24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sz w:val="24"/>
                <w:lang w:bidi="pt-BR"/>
              </w:rPr>
              <w:t>Crítico</w:t>
            </w:r>
          </w:p>
        </w:tc>
        <w:tc>
          <w:tcPr>
            <w:tcW w:w="2488" w:type="dxa"/>
          </w:tcPr>
          <w:p w14:paraId="7EB69D33" w14:textId="2D3E616F" w:rsidR="00EF67B1" w:rsidRPr="009B6EF9" w:rsidRDefault="009F3F5C" w:rsidP="00EF67B1">
            <w:pPr>
              <w:pStyle w:val="Ttulo1"/>
              <w:outlineLvl w:val="0"/>
              <w:rPr>
                <w:rFonts w:ascii="Arial" w:hAnsi="Arial" w:cs="Arial"/>
                <w:color w:val="auto"/>
                <w:sz w:val="24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sz w:val="24"/>
                <w:lang w:bidi="pt-BR"/>
              </w:rPr>
              <w:t>Alto</w:t>
            </w:r>
          </w:p>
        </w:tc>
      </w:tr>
      <w:tr w:rsidR="00EF67B1" w14:paraId="01051137" w14:textId="77777777" w:rsidTr="002564DF">
        <w:tc>
          <w:tcPr>
            <w:tcW w:w="2487" w:type="dxa"/>
          </w:tcPr>
          <w:p w14:paraId="73CBDA5B" w14:textId="2CE296FD" w:rsidR="00EF67B1" w:rsidRPr="009B6EF9" w:rsidRDefault="009F3F5C" w:rsidP="00EF67B1">
            <w:pPr>
              <w:pStyle w:val="Ttulo1"/>
              <w:outlineLvl w:val="0"/>
              <w:rPr>
                <w:rFonts w:ascii="Arial" w:hAnsi="Arial" w:cs="Arial"/>
                <w:color w:val="auto"/>
                <w:sz w:val="24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sz w:val="24"/>
                <w:lang w:bidi="pt-BR"/>
              </w:rPr>
              <w:t>10.1.0.12</w:t>
            </w:r>
          </w:p>
        </w:tc>
        <w:tc>
          <w:tcPr>
            <w:tcW w:w="2488" w:type="dxa"/>
          </w:tcPr>
          <w:p w14:paraId="6E84CF30" w14:textId="479E3EDF" w:rsidR="00EF67B1" w:rsidRPr="009B6EF9" w:rsidRDefault="009F3F5C" w:rsidP="00EF67B1">
            <w:pPr>
              <w:pStyle w:val="Ttulo1"/>
              <w:outlineLvl w:val="0"/>
              <w:rPr>
                <w:rFonts w:ascii="Arial" w:hAnsi="Arial" w:cs="Arial"/>
                <w:color w:val="auto"/>
                <w:sz w:val="24"/>
                <w:lang w:bidi="pt-BR"/>
              </w:rPr>
            </w:pPr>
            <w:proofErr w:type="spellStart"/>
            <w:r w:rsidRPr="009B6EF9">
              <w:rPr>
                <w:rFonts w:ascii="Arial" w:hAnsi="Arial" w:cs="Arial"/>
                <w:color w:val="auto"/>
                <w:sz w:val="24"/>
                <w:lang w:bidi="pt-BR"/>
              </w:rPr>
              <w:t>Xss</w:t>
            </w:r>
            <w:proofErr w:type="spellEnd"/>
            <w:r w:rsidRPr="009B6EF9">
              <w:rPr>
                <w:rFonts w:ascii="Arial" w:hAnsi="Arial" w:cs="Arial"/>
                <w:color w:val="auto"/>
                <w:sz w:val="24"/>
                <w:lang w:bidi="pt-BR"/>
              </w:rPr>
              <w:t xml:space="preserve"> Refletido</w:t>
            </w:r>
          </w:p>
        </w:tc>
        <w:tc>
          <w:tcPr>
            <w:tcW w:w="2488" w:type="dxa"/>
          </w:tcPr>
          <w:p w14:paraId="780D67A2" w14:textId="29EA7E9E" w:rsidR="00EF67B1" w:rsidRPr="009B6EF9" w:rsidRDefault="009F3F5C" w:rsidP="00EF67B1">
            <w:pPr>
              <w:pStyle w:val="Ttulo1"/>
              <w:outlineLvl w:val="0"/>
              <w:rPr>
                <w:rFonts w:ascii="Arial" w:hAnsi="Arial" w:cs="Arial"/>
                <w:color w:val="auto"/>
                <w:sz w:val="24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sz w:val="24"/>
                <w:lang w:bidi="pt-BR"/>
              </w:rPr>
              <w:t>Alto</w:t>
            </w:r>
          </w:p>
        </w:tc>
        <w:tc>
          <w:tcPr>
            <w:tcW w:w="2488" w:type="dxa"/>
          </w:tcPr>
          <w:p w14:paraId="354DB427" w14:textId="1ED54885" w:rsidR="00EF67B1" w:rsidRPr="009B6EF9" w:rsidRDefault="009F3F5C" w:rsidP="00EF67B1">
            <w:pPr>
              <w:pStyle w:val="Ttulo1"/>
              <w:outlineLvl w:val="0"/>
              <w:rPr>
                <w:rFonts w:ascii="Arial" w:hAnsi="Arial" w:cs="Arial"/>
                <w:color w:val="auto"/>
                <w:sz w:val="24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sz w:val="24"/>
                <w:lang w:bidi="pt-BR"/>
              </w:rPr>
              <w:t>Alto</w:t>
            </w:r>
          </w:p>
        </w:tc>
      </w:tr>
      <w:tr w:rsidR="00EF67B1" w14:paraId="511B5C1D" w14:textId="77777777" w:rsidTr="002564DF">
        <w:tc>
          <w:tcPr>
            <w:tcW w:w="2487" w:type="dxa"/>
          </w:tcPr>
          <w:p w14:paraId="3A7224AD" w14:textId="5C2A0496" w:rsidR="00EF67B1" w:rsidRPr="009B6EF9" w:rsidRDefault="009F3F5C" w:rsidP="00EF67B1">
            <w:pPr>
              <w:pStyle w:val="Ttulo1"/>
              <w:outlineLvl w:val="0"/>
              <w:rPr>
                <w:rFonts w:ascii="Arial" w:hAnsi="Arial" w:cs="Arial"/>
                <w:color w:val="auto"/>
                <w:sz w:val="24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sz w:val="24"/>
                <w:lang w:bidi="pt-BR"/>
              </w:rPr>
              <w:t>10.1.0.12</w:t>
            </w:r>
          </w:p>
        </w:tc>
        <w:tc>
          <w:tcPr>
            <w:tcW w:w="2488" w:type="dxa"/>
          </w:tcPr>
          <w:p w14:paraId="47F5D571" w14:textId="0F00266B" w:rsidR="00EF67B1" w:rsidRPr="009B6EF9" w:rsidRDefault="009F3F5C" w:rsidP="00EF67B1">
            <w:pPr>
              <w:pStyle w:val="Ttulo1"/>
              <w:outlineLvl w:val="0"/>
              <w:rPr>
                <w:rFonts w:ascii="Arial" w:hAnsi="Arial" w:cs="Arial"/>
                <w:color w:val="auto"/>
                <w:sz w:val="24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sz w:val="24"/>
                <w:lang w:bidi="pt-BR"/>
              </w:rPr>
              <w:t>XSS Armazenado</w:t>
            </w:r>
          </w:p>
        </w:tc>
        <w:tc>
          <w:tcPr>
            <w:tcW w:w="2488" w:type="dxa"/>
          </w:tcPr>
          <w:p w14:paraId="3D0A3820" w14:textId="19AEA415" w:rsidR="00EF67B1" w:rsidRPr="009B6EF9" w:rsidRDefault="009F3F5C" w:rsidP="00EF67B1">
            <w:pPr>
              <w:pStyle w:val="Ttulo1"/>
              <w:outlineLvl w:val="0"/>
              <w:rPr>
                <w:rFonts w:ascii="Arial" w:hAnsi="Arial" w:cs="Arial"/>
                <w:color w:val="auto"/>
                <w:sz w:val="24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sz w:val="24"/>
                <w:lang w:bidi="pt-BR"/>
              </w:rPr>
              <w:t>Alto</w:t>
            </w:r>
          </w:p>
        </w:tc>
        <w:tc>
          <w:tcPr>
            <w:tcW w:w="2488" w:type="dxa"/>
          </w:tcPr>
          <w:p w14:paraId="4C1808ED" w14:textId="08F6EA9B" w:rsidR="00EF67B1" w:rsidRPr="009B6EF9" w:rsidRDefault="009F3F5C" w:rsidP="00EF67B1">
            <w:pPr>
              <w:pStyle w:val="Ttulo1"/>
              <w:outlineLvl w:val="0"/>
              <w:rPr>
                <w:rFonts w:ascii="Arial" w:hAnsi="Arial" w:cs="Arial"/>
                <w:color w:val="auto"/>
                <w:sz w:val="24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sz w:val="24"/>
                <w:lang w:bidi="pt-BR"/>
              </w:rPr>
              <w:t>Alto</w:t>
            </w:r>
          </w:p>
        </w:tc>
      </w:tr>
      <w:tr w:rsidR="00EF67B1" w14:paraId="2A555093" w14:textId="77777777" w:rsidTr="002564DF">
        <w:tc>
          <w:tcPr>
            <w:tcW w:w="2487" w:type="dxa"/>
          </w:tcPr>
          <w:p w14:paraId="21A9B395" w14:textId="43819EE2" w:rsidR="00EF67B1" w:rsidRPr="009B6EF9" w:rsidRDefault="009F3F5C" w:rsidP="00EF67B1">
            <w:pPr>
              <w:pStyle w:val="Ttulo1"/>
              <w:outlineLvl w:val="0"/>
              <w:rPr>
                <w:rFonts w:ascii="Arial" w:hAnsi="Arial" w:cs="Arial"/>
                <w:color w:val="auto"/>
                <w:sz w:val="24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sz w:val="24"/>
                <w:lang w:bidi="pt-BR"/>
              </w:rPr>
              <w:t>10.1.0.12</w:t>
            </w:r>
          </w:p>
        </w:tc>
        <w:tc>
          <w:tcPr>
            <w:tcW w:w="2488" w:type="dxa"/>
          </w:tcPr>
          <w:p w14:paraId="065B15F4" w14:textId="4D30E34A" w:rsidR="00EF67B1" w:rsidRPr="009B6EF9" w:rsidRDefault="009F3F5C" w:rsidP="00EF67B1">
            <w:pPr>
              <w:pStyle w:val="Ttulo1"/>
              <w:outlineLvl w:val="0"/>
              <w:rPr>
                <w:rFonts w:ascii="Arial" w:hAnsi="Arial" w:cs="Arial"/>
                <w:color w:val="auto"/>
                <w:sz w:val="24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sz w:val="24"/>
                <w:lang w:bidi="pt-BR"/>
              </w:rPr>
              <w:t>XSS DOM</w:t>
            </w:r>
          </w:p>
        </w:tc>
        <w:tc>
          <w:tcPr>
            <w:tcW w:w="2488" w:type="dxa"/>
          </w:tcPr>
          <w:p w14:paraId="6F65D54E" w14:textId="6F5E7A72" w:rsidR="00EF67B1" w:rsidRPr="009B6EF9" w:rsidRDefault="009B6EF9" w:rsidP="00EF67B1">
            <w:pPr>
              <w:pStyle w:val="Ttulo1"/>
              <w:outlineLvl w:val="0"/>
              <w:rPr>
                <w:rFonts w:ascii="Arial" w:hAnsi="Arial" w:cs="Arial"/>
                <w:color w:val="auto"/>
                <w:sz w:val="24"/>
                <w:lang w:bidi="pt-BR"/>
              </w:rPr>
            </w:pPr>
            <w:r>
              <w:rPr>
                <w:rFonts w:ascii="Arial" w:hAnsi="Arial" w:cs="Arial"/>
                <w:color w:val="auto"/>
                <w:sz w:val="24"/>
                <w:lang w:bidi="pt-BR"/>
              </w:rPr>
              <w:t>Alto</w:t>
            </w:r>
          </w:p>
        </w:tc>
        <w:tc>
          <w:tcPr>
            <w:tcW w:w="2488" w:type="dxa"/>
          </w:tcPr>
          <w:p w14:paraId="30B4FCDC" w14:textId="693C677F" w:rsidR="00EF67B1" w:rsidRPr="009B6EF9" w:rsidRDefault="009B6EF9" w:rsidP="00EF67B1">
            <w:pPr>
              <w:pStyle w:val="Ttulo1"/>
              <w:outlineLvl w:val="0"/>
              <w:rPr>
                <w:rFonts w:ascii="Arial" w:hAnsi="Arial" w:cs="Arial"/>
                <w:color w:val="auto"/>
                <w:sz w:val="24"/>
                <w:lang w:bidi="pt-BR"/>
              </w:rPr>
            </w:pPr>
            <w:r>
              <w:rPr>
                <w:rFonts w:ascii="Arial" w:hAnsi="Arial" w:cs="Arial"/>
                <w:color w:val="auto"/>
                <w:sz w:val="24"/>
                <w:lang w:bidi="pt-BR"/>
              </w:rPr>
              <w:t>Alto</w:t>
            </w:r>
          </w:p>
        </w:tc>
      </w:tr>
      <w:tr w:rsidR="0099393D" w14:paraId="367AF700" w14:textId="77777777" w:rsidTr="002564DF">
        <w:tc>
          <w:tcPr>
            <w:tcW w:w="2487" w:type="dxa"/>
          </w:tcPr>
          <w:p w14:paraId="2600EA46" w14:textId="6CAAC2F8" w:rsidR="0099393D" w:rsidRPr="009B6EF9" w:rsidRDefault="009F3F5C" w:rsidP="0099393D">
            <w:pPr>
              <w:pStyle w:val="Ttulo1"/>
              <w:outlineLvl w:val="0"/>
              <w:rPr>
                <w:rFonts w:ascii="Arial" w:hAnsi="Arial" w:cs="Arial"/>
                <w:color w:val="auto"/>
                <w:sz w:val="24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sz w:val="24"/>
                <w:lang w:bidi="pt-BR"/>
              </w:rPr>
              <w:t>10.1.0.12</w:t>
            </w:r>
          </w:p>
        </w:tc>
        <w:tc>
          <w:tcPr>
            <w:tcW w:w="2488" w:type="dxa"/>
          </w:tcPr>
          <w:p w14:paraId="0C28553A" w14:textId="2C5BEA82" w:rsidR="0099393D" w:rsidRPr="009B6EF9" w:rsidRDefault="009F3F5C" w:rsidP="0099393D">
            <w:pPr>
              <w:pStyle w:val="Ttulo1"/>
              <w:outlineLvl w:val="0"/>
              <w:rPr>
                <w:rFonts w:ascii="Arial" w:hAnsi="Arial" w:cs="Arial"/>
                <w:color w:val="auto"/>
                <w:sz w:val="24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sz w:val="24"/>
                <w:lang w:bidi="pt-BR"/>
              </w:rPr>
              <w:t>ROBOTS.TXT</w:t>
            </w:r>
          </w:p>
        </w:tc>
        <w:tc>
          <w:tcPr>
            <w:tcW w:w="2488" w:type="dxa"/>
          </w:tcPr>
          <w:p w14:paraId="025A44BA" w14:textId="71388642" w:rsidR="0099393D" w:rsidRPr="009B6EF9" w:rsidRDefault="009F3F5C" w:rsidP="009F3F5C">
            <w:pPr>
              <w:pStyle w:val="Ttulo1"/>
              <w:outlineLvl w:val="0"/>
              <w:rPr>
                <w:rFonts w:ascii="Arial" w:hAnsi="Arial" w:cs="Arial"/>
                <w:color w:val="auto"/>
                <w:sz w:val="24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sz w:val="24"/>
                <w:lang w:bidi="pt-BR"/>
              </w:rPr>
              <w:t>Informativo</w:t>
            </w:r>
          </w:p>
        </w:tc>
        <w:tc>
          <w:tcPr>
            <w:tcW w:w="2488" w:type="dxa"/>
          </w:tcPr>
          <w:p w14:paraId="5C0B3EF4" w14:textId="02CA1EFA" w:rsidR="0099393D" w:rsidRPr="009B6EF9" w:rsidRDefault="009F3F5C" w:rsidP="0099393D">
            <w:pPr>
              <w:pStyle w:val="Ttulo1"/>
              <w:outlineLvl w:val="0"/>
              <w:rPr>
                <w:rFonts w:ascii="Arial" w:hAnsi="Arial" w:cs="Arial"/>
                <w:color w:val="auto"/>
                <w:sz w:val="24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sz w:val="24"/>
                <w:lang w:bidi="pt-BR"/>
              </w:rPr>
              <w:t>N/A</w:t>
            </w:r>
          </w:p>
        </w:tc>
      </w:tr>
      <w:tr w:rsidR="0099393D" w14:paraId="5203EE04" w14:textId="77777777" w:rsidTr="002564DF">
        <w:tc>
          <w:tcPr>
            <w:tcW w:w="2487" w:type="dxa"/>
          </w:tcPr>
          <w:p w14:paraId="26629C1C" w14:textId="77777777" w:rsidR="0099393D" w:rsidRDefault="0099393D" w:rsidP="0099393D">
            <w:pPr>
              <w:pStyle w:val="Ttulo1"/>
              <w:outlineLvl w:val="0"/>
              <w:rPr>
                <w:color w:val="auto"/>
                <w:lang w:bidi="pt-BR"/>
              </w:rPr>
            </w:pPr>
          </w:p>
        </w:tc>
        <w:tc>
          <w:tcPr>
            <w:tcW w:w="2488" w:type="dxa"/>
          </w:tcPr>
          <w:p w14:paraId="300BA13C" w14:textId="77777777" w:rsidR="0099393D" w:rsidRDefault="0099393D" w:rsidP="0099393D">
            <w:pPr>
              <w:pStyle w:val="Ttulo1"/>
              <w:outlineLvl w:val="0"/>
              <w:rPr>
                <w:color w:val="auto"/>
                <w:lang w:bidi="pt-BR"/>
              </w:rPr>
            </w:pPr>
          </w:p>
        </w:tc>
        <w:tc>
          <w:tcPr>
            <w:tcW w:w="2488" w:type="dxa"/>
          </w:tcPr>
          <w:p w14:paraId="49354414" w14:textId="77777777" w:rsidR="0099393D" w:rsidRDefault="0099393D" w:rsidP="0099393D">
            <w:pPr>
              <w:pStyle w:val="Ttulo1"/>
              <w:outlineLvl w:val="0"/>
              <w:rPr>
                <w:color w:val="auto"/>
                <w:lang w:bidi="pt-BR"/>
              </w:rPr>
            </w:pPr>
          </w:p>
        </w:tc>
        <w:tc>
          <w:tcPr>
            <w:tcW w:w="2488" w:type="dxa"/>
          </w:tcPr>
          <w:p w14:paraId="1B817F78" w14:textId="77777777" w:rsidR="0099393D" w:rsidRDefault="0099393D" w:rsidP="0099393D">
            <w:pPr>
              <w:pStyle w:val="Ttulo1"/>
              <w:outlineLvl w:val="0"/>
              <w:rPr>
                <w:color w:val="auto"/>
                <w:lang w:bidi="pt-BR"/>
              </w:rPr>
            </w:pPr>
          </w:p>
        </w:tc>
      </w:tr>
      <w:tr w:rsidR="0099393D" w14:paraId="4CF2F78D" w14:textId="77777777" w:rsidTr="002564DF">
        <w:tc>
          <w:tcPr>
            <w:tcW w:w="2487" w:type="dxa"/>
          </w:tcPr>
          <w:p w14:paraId="7BCEFDF8" w14:textId="77777777" w:rsidR="0099393D" w:rsidRDefault="0099393D" w:rsidP="0099393D">
            <w:pPr>
              <w:pStyle w:val="Ttulo1"/>
              <w:outlineLvl w:val="0"/>
              <w:rPr>
                <w:color w:val="auto"/>
                <w:lang w:bidi="pt-BR"/>
              </w:rPr>
            </w:pPr>
          </w:p>
        </w:tc>
        <w:tc>
          <w:tcPr>
            <w:tcW w:w="2488" w:type="dxa"/>
          </w:tcPr>
          <w:p w14:paraId="4EF21039" w14:textId="77777777" w:rsidR="0099393D" w:rsidRDefault="0099393D" w:rsidP="0099393D">
            <w:pPr>
              <w:pStyle w:val="Ttulo1"/>
              <w:outlineLvl w:val="0"/>
              <w:rPr>
                <w:color w:val="auto"/>
                <w:lang w:bidi="pt-BR"/>
              </w:rPr>
            </w:pPr>
          </w:p>
        </w:tc>
        <w:tc>
          <w:tcPr>
            <w:tcW w:w="2488" w:type="dxa"/>
          </w:tcPr>
          <w:p w14:paraId="376541BC" w14:textId="77777777" w:rsidR="0099393D" w:rsidRDefault="0099393D" w:rsidP="0099393D">
            <w:pPr>
              <w:pStyle w:val="Ttulo1"/>
              <w:outlineLvl w:val="0"/>
              <w:rPr>
                <w:color w:val="auto"/>
                <w:lang w:bidi="pt-BR"/>
              </w:rPr>
            </w:pPr>
          </w:p>
        </w:tc>
        <w:tc>
          <w:tcPr>
            <w:tcW w:w="2488" w:type="dxa"/>
          </w:tcPr>
          <w:p w14:paraId="429799C5" w14:textId="77777777" w:rsidR="0099393D" w:rsidRDefault="0099393D" w:rsidP="0099393D">
            <w:pPr>
              <w:pStyle w:val="Ttulo1"/>
              <w:outlineLvl w:val="0"/>
              <w:rPr>
                <w:color w:val="auto"/>
                <w:lang w:bidi="pt-BR"/>
              </w:rPr>
            </w:pPr>
          </w:p>
        </w:tc>
      </w:tr>
    </w:tbl>
    <w:p w14:paraId="0D44BE86" w14:textId="1FE97D85" w:rsidR="002564DF" w:rsidRDefault="002564DF" w:rsidP="002564DF">
      <w:pPr>
        <w:pStyle w:val="Ttulo1"/>
        <w:rPr>
          <w:color w:val="auto"/>
          <w:sz w:val="40"/>
          <w:szCs w:val="20"/>
          <w:lang w:bidi="pt-BR"/>
        </w:rPr>
      </w:pPr>
      <w:r w:rsidRPr="00EF67B1">
        <w:rPr>
          <w:color w:val="auto"/>
          <w:sz w:val="40"/>
          <w:szCs w:val="20"/>
          <w:lang w:bidi="pt-BR"/>
        </w:rPr>
        <w:t>Detalhes das vulnerabilidades</w:t>
      </w:r>
    </w:p>
    <w:p w14:paraId="5B810E50" w14:textId="298D6D38" w:rsidR="006F6229" w:rsidRDefault="00907A8E" w:rsidP="002564DF">
      <w:pPr>
        <w:pStyle w:val="Ttulo1"/>
        <w:rPr>
          <w:color w:val="auto"/>
          <w:sz w:val="40"/>
          <w:szCs w:val="20"/>
          <w:lang w:bidi="pt-BR"/>
        </w:rPr>
      </w:pPr>
      <w:r>
        <w:rPr>
          <w:color w:val="auto"/>
          <w:sz w:val="40"/>
          <w:szCs w:val="20"/>
          <w:lang w:bidi="pt-BR"/>
        </w:rPr>
        <w:t>Alvo 1</w:t>
      </w:r>
    </w:p>
    <w:p w14:paraId="31A3D503" w14:textId="52FF3E58" w:rsidR="00657A4D" w:rsidRPr="009B6EF9" w:rsidRDefault="00657A4D" w:rsidP="00657A4D">
      <w:pPr>
        <w:pStyle w:val="Ttulo3"/>
        <w:rPr>
          <w:rFonts w:ascii="Arial" w:hAnsi="Arial" w:cs="Arial"/>
          <w:b/>
          <w:bCs/>
          <w:i w:val="0"/>
          <w:iCs/>
          <w:sz w:val="36"/>
          <w:szCs w:val="18"/>
          <w:lang w:bidi="pt-BR"/>
        </w:rPr>
      </w:pPr>
      <w:proofErr w:type="spellStart"/>
      <w:r w:rsidRPr="009B6EF9">
        <w:rPr>
          <w:rFonts w:ascii="Arial" w:hAnsi="Arial" w:cs="Arial"/>
          <w:b/>
          <w:bCs/>
          <w:i w:val="0"/>
          <w:iCs/>
          <w:sz w:val="28"/>
          <w:szCs w:val="24"/>
          <w:lang w:bidi="pt-BR"/>
        </w:rPr>
        <w:t>Eternalblue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951"/>
      </w:tblGrid>
      <w:tr w:rsidR="002564DF" w14:paraId="31BCF0C4" w14:textId="77777777" w:rsidTr="002564DF">
        <w:tc>
          <w:tcPr>
            <w:tcW w:w="9951" w:type="dxa"/>
          </w:tcPr>
          <w:p w14:paraId="34A17973" w14:textId="3111D7E8" w:rsidR="002564DF" w:rsidRPr="002564DF" w:rsidRDefault="006F6229" w:rsidP="002564DF">
            <w:pPr>
              <w:rPr>
                <w:color w:val="auto"/>
                <w:lang w:bidi="pt-BR"/>
              </w:rPr>
            </w:pPr>
            <w:r>
              <w:rPr>
                <w:color w:val="auto"/>
                <w:lang w:bidi="pt-BR"/>
              </w:rPr>
              <w:t xml:space="preserve">IP: </w:t>
            </w:r>
            <w:r w:rsidR="00C1057E">
              <w:rPr>
                <w:color w:val="auto"/>
                <w:lang w:bidi="pt-BR"/>
              </w:rPr>
              <w:t xml:space="preserve">10.1.0.11 </w:t>
            </w:r>
            <w:r>
              <w:rPr>
                <w:color w:val="auto"/>
                <w:lang w:bidi="pt-BR"/>
              </w:rPr>
              <w:t>/ Vulnerabilidade:</w:t>
            </w:r>
            <w:r w:rsidR="00514530">
              <w:rPr>
                <w:color w:val="auto"/>
                <w:lang w:bidi="pt-BR"/>
              </w:rPr>
              <w:t xml:space="preserve"> </w:t>
            </w:r>
            <w:r w:rsidR="00C1057E">
              <w:rPr>
                <w:color w:val="auto"/>
                <w:lang w:bidi="pt-BR"/>
              </w:rPr>
              <w:t xml:space="preserve">MS17-010 – </w:t>
            </w:r>
            <w:proofErr w:type="spellStart"/>
            <w:r w:rsidR="00C1057E">
              <w:rPr>
                <w:color w:val="auto"/>
                <w:lang w:bidi="pt-BR"/>
              </w:rPr>
              <w:t>Eternalblue</w:t>
            </w:r>
            <w:proofErr w:type="spellEnd"/>
          </w:p>
        </w:tc>
      </w:tr>
    </w:tbl>
    <w:p w14:paraId="55AA81A7" w14:textId="1494B8AC" w:rsidR="00BC5649" w:rsidRDefault="00BC5649" w:rsidP="00EF67B1">
      <w:pPr>
        <w:pStyle w:val="Ttulo2"/>
        <w:rPr>
          <w:sz w:val="32"/>
          <w:szCs w:val="12"/>
          <w:lang w:bidi="pt-BR"/>
        </w:rPr>
      </w:pPr>
      <w:r>
        <w:rPr>
          <w:sz w:val="32"/>
          <w:szCs w:val="12"/>
          <w:lang w:bidi="pt-BR"/>
        </w:rPr>
        <w:t>Sobre a vulnerabilidade</w:t>
      </w:r>
    </w:p>
    <w:p w14:paraId="3FF321FC" w14:textId="0209BC3F" w:rsidR="00C1057E" w:rsidRPr="00C1057E" w:rsidRDefault="00C1057E" w:rsidP="00EF67B1">
      <w:pPr>
        <w:pStyle w:val="Ttulo2"/>
        <w:rPr>
          <w:b w:val="0"/>
          <w:bCs/>
          <w:sz w:val="24"/>
          <w:szCs w:val="8"/>
          <w:lang w:bidi="pt-BR"/>
        </w:rPr>
      </w:pPr>
      <w:proofErr w:type="spellStart"/>
      <w:r w:rsidRPr="00C1057E">
        <w:rPr>
          <w:b w:val="0"/>
          <w:bCs/>
          <w:sz w:val="24"/>
          <w:szCs w:val="8"/>
          <w:lang w:bidi="pt-BR"/>
        </w:rPr>
        <w:t>EternalBlue</w:t>
      </w:r>
      <w:proofErr w:type="spellEnd"/>
      <w:r w:rsidRPr="00C1057E">
        <w:rPr>
          <w:b w:val="0"/>
          <w:bCs/>
          <w:sz w:val="24"/>
          <w:szCs w:val="8"/>
          <w:lang w:bidi="pt-BR"/>
        </w:rPr>
        <w:t xml:space="preserve"> é um </w:t>
      </w:r>
      <w:proofErr w:type="spellStart"/>
      <w:r w:rsidRPr="00C1057E">
        <w:rPr>
          <w:b w:val="0"/>
          <w:bCs/>
          <w:sz w:val="24"/>
          <w:szCs w:val="8"/>
          <w:lang w:bidi="pt-BR"/>
        </w:rPr>
        <w:t>exploit</w:t>
      </w:r>
      <w:proofErr w:type="spellEnd"/>
      <w:r w:rsidRPr="00C1057E">
        <w:rPr>
          <w:b w:val="0"/>
          <w:bCs/>
          <w:sz w:val="24"/>
          <w:szCs w:val="8"/>
          <w:lang w:bidi="pt-BR"/>
        </w:rPr>
        <w:t xml:space="preserve"> desenvolvido pela Agência Nacional de Segurança dos Estados </w:t>
      </w:r>
      <w:proofErr w:type="spellStart"/>
      <w:r w:rsidRPr="00C1057E">
        <w:rPr>
          <w:b w:val="0"/>
          <w:bCs/>
          <w:sz w:val="24"/>
          <w:szCs w:val="8"/>
          <w:lang w:bidi="pt-BR"/>
        </w:rPr>
        <w:t>Unidos.Esse</w:t>
      </w:r>
      <w:proofErr w:type="spellEnd"/>
      <w:r w:rsidRPr="00C1057E">
        <w:rPr>
          <w:b w:val="0"/>
          <w:bCs/>
          <w:sz w:val="24"/>
          <w:szCs w:val="8"/>
          <w:lang w:bidi="pt-BR"/>
        </w:rPr>
        <w:t xml:space="preserve"> código é elemento de um conjunto de programas secretos revelados pelo grupo </w:t>
      </w:r>
      <w:r w:rsidRPr="00C1057E">
        <w:rPr>
          <w:b w:val="0"/>
          <w:bCs/>
          <w:sz w:val="24"/>
          <w:szCs w:val="8"/>
          <w:lang w:bidi="pt-BR"/>
        </w:rPr>
        <w:lastRenderedPageBreak/>
        <w:t xml:space="preserve">Shadow Brokers em 14 de abril de 2017 e foi utilizado no </w:t>
      </w:r>
      <w:proofErr w:type="spellStart"/>
      <w:r w:rsidRPr="00C1057E">
        <w:rPr>
          <w:b w:val="0"/>
          <w:bCs/>
          <w:sz w:val="24"/>
          <w:szCs w:val="8"/>
          <w:lang w:bidi="pt-BR"/>
        </w:rPr>
        <w:t>ciberataque</w:t>
      </w:r>
      <w:proofErr w:type="spellEnd"/>
      <w:r w:rsidRPr="00C1057E">
        <w:rPr>
          <w:b w:val="0"/>
          <w:bCs/>
          <w:sz w:val="24"/>
          <w:szCs w:val="8"/>
          <w:lang w:bidi="pt-BR"/>
        </w:rPr>
        <w:t xml:space="preserve"> mundial que utilizava o </w:t>
      </w:r>
      <w:proofErr w:type="spellStart"/>
      <w:r w:rsidRPr="00C1057E">
        <w:rPr>
          <w:b w:val="0"/>
          <w:bCs/>
          <w:sz w:val="24"/>
          <w:szCs w:val="8"/>
          <w:lang w:bidi="pt-BR"/>
        </w:rPr>
        <w:t>ransomware</w:t>
      </w:r>
      <w:proofErr w:type="spellEnd"/>
      <w:r w:rsidRPr="00C1057E">
        <w:rPr>
          <w:b w:val="0"/>
          <w:bCs/>
          <w:sz w:val="24"/>
          <w:szCs w:val="8"/>
          <w:lang w:bidi="pt-BR"/>
        </w:rPr>
        <w:t xml:space="preserve"> </w:t>
      </w:r>
      <w:proofErr w:type="spellStart"/>
      <w:r w:rsidRPr="00C1057E">
        <w:rPr>
          <w:b w:val="0"/>
          <w:bCs/>
          <w:sz w:val="24"/>
          <w:szCs w:val="8"/>
          <w:lang w:bidi="pt-BR"/>
        </w:rPr>
        <w:t>WannaCry</w:t>
      </w:r>
      <w:proofErr w:type="spellEnd"/>
      <w:r w:rsidRPr="00C1057E">
        <w:rPr>
          <w:b w:val="0"/>
          <w:bCs/>
          <w:sz w:val="24"/>
          <w:szCs w:val="8"/>
          <w:lang w:bidi="pt-BR"/>
        </w:rPr>
        <w:t xml:space="preserve"> e pelo malware </w:t>
      </w:r>
      <w:proofErr w:type="spellStart"/>
      <w:r w:rsidRPr="00C1057E">
        <w:rPr>
          <w:b w:val="0"/>
          <w:bCs/>
          <w:sz w:val="24"/>
          <w:szCs w:val="8"/>
          <w:lang w:bidi="pt-BR"/>
        </w:rPr>
        <w:t>Adylkuzz</w:t>
      </w:r>
      <w:proofErr w:type="spellEnd"/>
      <w:r w:rsidRPr="00C1057E">
        <w:rPr>
          <w:b w:val="0"/>
          <w:bCs/>
          <w:sz w:val="24"/>
          <w:szCs w:val="8"/>
          <w:lang w:bidi="pt-BR"/>
        </w:rPr>
        <w:t>.</w:t>
      </w:r>
    </w:p>
    <w:p w14:paraId="23BE486A" w14:textId="345C4EEA" w:rsidR="0099393D" w:rsidRDefault="002564DF" w:rsidP="00907A8E">
      <w:pPr>
        <w:pStyle w:val="Ttulo2"/>
        <w:rPr>
          <w:sz w:val="32"/>
          <w:szCs w:val="12"/>
          <w:lang w:bidi="pt-BR"/>
        </w:rPr>
      </w:pPr>
      <w:r w:rsidRPr="00EF67B1">
        <w:rPr>
          <w:sz w:val="32"/>
          <w:szCs w:val="12"/>
          <w:lang w:bidi="pt-BR"/>
        </w:rPr>
        <w:t>Prova de Conceito</w:t>
      </w:r>
    </w:p>
    <w:p w14:paraId="55DA84F2" w14:textId="19663B9D" w:rsidR="00C1057E" w:rsidRPr="00657A4D" w:rsidRDefault="00C1057E" w:rsidP="00EF67B1">
      <w:pPr>
        <w:pStyle w:val="Ttulo2"/>
        <w:rPr>
          <w:b w:val="0"/>
          <w:bCs/>
          <w:sz w:val="24"/>
          <w:szCs w:val="8"/>
          <w:lang w:bidi="pt-BR"/>
        </w:rPr>
      </w:pPr>
      <w:r w:rsidRPr="00C1057E">
        <w:rPr>
          <w:b w:val="0"/>
          <w:bCs/>
          <w:sz w:val="24"/>
          <w:szCs w:val="8"/>
          <w:lang w:bidi="pt-BR"/>
        </w:rPr>
        <w:t>Exploração utilizando o MSFCONSOLE/</w:t>
      </w:r>
      <w:proofErr w:type="spellStart"/>
      <w:r w:rsidRPr="00C1057E">
        <w:rPr>
          <w:b w:val="0"/>
          <w:bCs/>
          <w:sz w:val="24"/>
          <w:szCs w:val="8"/>
          <w:lang w:bidi="pt-BR"/>
        </w:rPr>
        <w:t>Metasploit</w:t>
      </w:r>
      <w:proofErr w:type="spellEnd"/>
      <w:r w:rsidRPr="00C1057E">
        <w:rPr>
          <w:noProof/>
          <w:sz w:val="32"/>
          <w:szCs w:val="32"/>
          <w:lang w:bidi="pt-BR"/>
        </w:rPr>
        <w:drawing>
          <wp:inline distT="0" distB="0" distL="0" distR="0" wp14:anchorId="4A5705AB" wp14:editId="10FC2677">
            <wp:extent cx="6325235" cy="3148965"/>
            <wp:effectExtent l="0" t="0" r="0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5B09" w14:textId="6D6BA65F" w:rsidR="002564DF" w:rsidRPr="00EF67B1" w:rsidRDefault="002564DF" w:rsidP="00EF67B1">
      <w:pPr>
        <w:pStyle w:val="Ttulo2"/>
        <w:rPr>
          <w:sz w:val="32"/>
          <w:szCs w:val="32"/>
          <w:lang w:bidi="pt-BR"/>
        </w:rPr>
      </w:pPr>
      <w:r w:rsidRPr="00EF67B1">
        <w:rPr>
          <w:sz w:val="32"/>
          <w:szCs w:val="32"/>
          <w:lang w:bidi="pt-BR"/>
        </w:rPr>
        <w:t>Recomendação</w:t>
      </w:r>
    </w:p>
    <w:p w14:paraId="65C456E5" w14:textId="022B724A" w:rsidR="00BC5649" w:rsidRPr="00C1057E" w:rsidRDefault="00B203BA" w:rsidP="006F6229">
      <w:pPr>
        <w:rPr>
          <w:color w:val="auto"/>
        </w:rPr>
      </w:pPr>
      <w:hyperlink r:id="rId14" w:history="1">
        <w:r w:rsidR="00C1057E" w:rsidRPr="006C0196">
          <w:rPr>
            <w:rStyle w:val="Hyperlink"/>
          </w:rPr>
          <w:t>https://docs.microsoft.com/en-us/security-updates/securitybulletins/2017/ms17-010</w:t>
        </w:r>
      </w:hyperlink>
      <w:r w:rsidR="00C1057E">
        <w:rPr>
          <w:color w:val="auto"/>
        </w:rPr>
        <w:t xml:space="preserve"> </w:t>
      </w:r>
    </w:p>
    <w:p w14:paraId="78B5BE8E" w14:textId="5E8B436A" w:rsidR="0099393D" w:rsidRDefault="00907A8E" w:rsidP="006F6229">
      <w:pPr>
        <w:pStyle w:val="Ttulo1"/>
        <w:rPr>
          <w:color w:val="auto"/>
          <w:sz w:val="40"/>
          <w:szCs w:val="20"/>
          <w:lang w:bidi="pt-BR"/>
        </w:rPr>
      </w:pPr>
      <w:r>
        <w:rPr>
          <w:color w:val="auto"/>
          <w:sz w:val="40"/>
          <w:szCs w:val="20"/>
          <w:lang w:bidi="pt-BR"/>
        </w:rPr>
        <w:t xml:space="preserve">Alvo </w:t>
      </w:r>
      <w:r w:rsidR="006F6229">
        <w:rPr>
          <w:color w:val="auto"/>
          <w:sz w:val="40"/>
          <w:szCs w:val="20"/>
          <w:lang w:bidi="pt-BR"/>
        </w:rPr>
        <w:t>2</w:t>
      </w:r>
    </w:p>
    <w:p w14:paraId="1FA611DA" w14:textId="1C27C884" w:rsidR="00657A4D" w:rsidRPr="009B6EF9" w:rsidRDefault="00657A4D" w:rsidP="00657A4D">
      <w:pPr>
        <w:pStyle w:val="Ttulo3"/>
        <w:rPr>
          <w:rFonts w:ascii="Arial" w:hAnsi="Arial" w:cs="Arial"/>
          <w:b/>
          <w:bCs/>
          <w:i w:val="0"/>
          <w:iCs/>
          <w:sz w:val="28"/>
          <w:szCs w:val="24"/>
          <w:lang w:bidi="pt-BR"/>
        </w:rPr>
      </w:pPr>
      <w:proofErr w:type="spellStart"/>
      <w:r w:rsidRPr="009B6EF9">
        <w:rPr>
          <w:rFonts w:ascii="Arial" w:hAnsi="Arial" w:cs="Arial"/>
          <w:b/>
          <w:bCs/>
          <w:i w:val="0"/>
          <w:iCs/>
          <w:sz w:val="28"/>
          <w:szCs w:val="24"/>
          <w:lang w:bidi="pt-BR"/>
        </w:rPr>
        <w:t>Xss</w:t>
      </w:r>
      <w:proofErr w:type="spellEnd"/>
      <w:r w:rsidRPr="009B6EF9">
        <w:rPr>
          <w:rFonts w:ascii="Arial" w:hAnsi="Arial" w:cs="Arial"/>
          <w:b/>
          <w:bCs/>
          <w:i w:val="0"/>
          <w:iCs/>
          <w:sz w:val="28"/>
          <w:szCs w:val="24"/>
          <w:lang w:bidi="pt-BR"/>
        </w:rPr>
        <w:t xml:space="preserve"> Refletido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951"/>
      </w:tblGrid>
      <w:tr w:rsidR="0099393D" w14:paraId="478DEF82" w14:textId="77777777" w:rsidTr="006E3466">
        <w:tc>
          <w:tcPr>
            <w:tcW w:w="9951" w:type="dxa"/>
          </w:tcPr>
          <w:p w14:paraId="3E4A683E" w14:textId="00FE2036" w:rsidR="0099393D" w:rsidRPr="002564DF" w:rsidRDefault="006F6229" w:rsidP="006E3466">
            <w:pPr>
              <w:rPr>
                <w:color w:val="auto"/>
                <w:lang w:bidi="pt-BR"/>
              </w:rPr>
            </w:pPr>
            <w:r>
              <w:rPr>
                <w:color w:val="auto"/>
                <w:lang w:bidi="pt-BR"/>
              </w:rPr>
              <w:t xml:space="preserve">IP: </w:t>
            </w:r>
            <w:r w:rsidR="00C1057E">
              <w:rPr>
                <w:color w:val="auto"/>
                <w:lang w:bidi="pt-BR"/>
              </w:rPr>
              <w:t xml:space="preserve">10.1.0.12 </w:t>
            </w:r>
            <w:r>
              <w:rPr>
                <w:color w:val="auto"/>
                <w:lang w:bidi="pt-BR"/>
              </w:rPr>
              <w:t>/ Vulnerabilidade:</w:t>
            </w:r>
            <w:r w:rsidR="00C1057E">
              <w:rPr>
                <w:color w:val="auto"/>
                <w:lang w:bidi="pt-BR"/>
              </w:rPr>
              <w:t xml:space="preserve"> XSS Refletido</w:t>
            </w:r>
            <w:r w:rsidR="0099393D">
              <w:rPr>
                <w:color w:val="auto"/>
                <w:lang w:bidi="pt-BR"/>
              </w:rPr>
              <w:t xml:space="preserve"> </w:t>
            </w:r>
          </w:p>
        </w:tc>
      </w:tr>
    </w:tbl>
    <w:p w14:paraId="520182D3" w14:textId="30267968" w:rsidR="00AC17FE" w:rsidRDefault="00AC17FE" w:rsidP="0099393D">
      <w:pPr>
        <w:pStyle w:val="Ttulo2"/>
        <w:rPr>
          <w:sz w:val="32"/>
          <w:szCs w:val="12"/>
          <w:lang w:bidi="pt-BR"/>
        </w:rPr>
      </w:pPr>
      <w:r>
        <w:rPr>
          <w:sz w:val="32"/>
          <w:szCs w:val="12"/>
          <w:lang w:bidi="pt-BR"/>
        </w:rPr>
        <w:t>Sobre a vulnerabilidade</w:t>
      </w:r>
    </w:p>
    <w:p w14:paraId="4F0C50B1" w14:textId="47CB3B3B" w:rsidR="00C1057E" w:rsidRPr="00C1057E" w:rsidRDefault="00C1057E" w:rsidP="00C1057E">
      <w:pPr>
        <w:rPr>
          <w:color w:val="auto"/>
          <w:lang w:bidi="pt-BR"/>
        </w:rPr>
      </w:pPr>
      <w:r w:rsidRPr="00C1057E">
        <w:rPr>
          <w:color w:val="auto"/>
          <w:lang w:bidi="pt-BR"/>
        </w:rPr>
        <w:t xml:space="preserve">Cross-site </w:t>
      </w:r>
      <w:proofErr w:type="spellStart"/>
      <w:r w:rsidRPr="00C1057E">
        <w:rPr>
          <w:color w:val="auto"/>
          <w:lang w:bidi="pt-BR"/>
        </w:rPr>
        <w:t>scripting</w:t>
      </w:r>
      <w:proofErr w:type="spellEnd"/>
      <w:r w:rsidRPr="00C1057E">
        <w:rPr>
          <w:color w:val="auto"/>
          <w:lang w:bidi="pt-BR"/>
        </w:rPr>
        <w:t xml:space="preserve"> refletido também conhecido como XSS refletido, XSS não persistente ou XSS tipo 1, é uma das vulnerabilidades mais encontrada atualmente. Essa falha se manifesta quando a aplicação web vulnerável reflete um valor qualquer, sem antes validá-lo de forma correta.</w:t>
      </w:r>
    </w:p>
    <w:p w14:paraId="2B2A3807" w14:textId="75B86CA3" w:rsidR="0099393D" w:rsidRDefault="0099393D" w:rsidP="0099393D">
      <w:pPr>
        <w:pStyle w:val="Ttulo2"/>
        <w:rPr>
          <w:sz w:val="32"/>
          <w:szCs w:val="12"/>
          <w:lang w:bidi="pt-BR"/>
        </w:rPr>
      </w:pPr>
      <w:r w:rsidRPr="00EF67B1">
        <w:rPr>
          <w:sz w:val="32"/>
          <w:szCs w:val="12"/>
          <w:lang w:bidi="pt-BR"/>
        </w:rPr>
        <w:lastRenderedPageBreak/>
        <w:t>Prova de Conceito</w:t>
      </w:r>
    </w:p>
    <w:p w14:paraId="3F2CAA18" w14:textId="31E781AB" w:rsidR="00C1057E" w:rsidRPr="00657A4D" w:rsidRDefault="00C1057E" w:rsidP="00657A4D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 xml:space="preserve">Adicionei um </w:t>
      </w:r>
      <w:r w:rsidRPr="00C1057E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&lt;script&gt;</w:t>
      </w:r>
      <w:proofErr w:type="spellStart"/>
      <w:r w:rsidRPr="00C1057E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alert</w:t>
      </w:r>
      <w:proofErr w:type="spellEnd"/>
      <w:r w:rsidRPr="00C1057E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("</w:t>
      </w:r>
      <w:proofErr w:type="spellStart"/>
      <w:r w:rsidRPr="00C1057E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Vulneravel</w:t>
      </w:r>
      <w:proofErr w:type="spellEnd"/>
      <w:proofErr w:type="gramStart"/>
      <w:r w:rsidRPr="00C1057E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")&lt;</w:t>
      </w:r>
      <w:proofErr w:type="gramEnd"/>
      <w:r w:rsidRPr="00C1057E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/script&gt;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 xml:space="preserve"> no campo “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name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”</w:t>
      </w:r>
      <w:r w:rsidRPr="00C1057E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br/>
      </w:r>
      <w:r w:rsidRPr="00C1057E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br/>
      </w:r>
      <w:r w:rsidRPr="00C1057E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0E8AACE7" wp14:editId="6CFAC704">
            <wp:extent cx="6325235" cy="1832610"/>
            <wp:effectExtent l="0" t="0" r="0" b="0"/>
            <wp:docPr id="16" name="Imagem 16" descr="Interface gráfica do usuário, Aplicativo, Site&#10;&#10;Descrição gerada automaticamente">
              <a:hlinkClick xmlns:a="http://schemas.openxmlformats.org/drawingml/2006/main" r:id="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, Site&#10;&#10;Descrição gerada automaticamente">
                      <a:hlinkClick r:id="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35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C7FC" w14:textId="77777777" w:rsidR="00BC5649" w:rsidRPr="00EF67B1" w:rsidRDefault="00BC5649" w:rsidP="00BC5649">
      <w:pPr>
        <w:pStyle w:val="Ttulo2"/>
        <w:rPr>
          <w:sz w:val="32"/>
          <w:szCs w:val="32"/>
          <w:lang w:bidi="pt-BR"/>
        </w:rPr>
      </w:pPr>
      <w:r w:rsidRPr="00EF67B1">
        <w:rPr>
          <w:sz w:val="32"/>
          <w:szCs w:val="32"/>
          <w:lang w:bidi="pt-BR"/>
        </w:rPr>
        <w:t>Recomendação</w:t>
      </w:r>
    </w:p>
    <w:p w14:paraId="1EC82503" w14:textId="1BC0EAB8" w:rsidR="00C1057E" w:rsidRDefault="00B203BA" w:rsidP="00657A4D">
      <w:pPr>
        <w:rPr>
          <w:b/>
          <w:color w:val="auto"/>
          <w:lang w:bidi="pt-BR"/>
        </w:rPr>
      </w:pPr>
      <w:hyperlink r:id="rId16" w:history="1">
        <w:r w:rsidR="00C90874" w:rsidRPr="00477499">
          <w:rPr>
            <w:rStyle w:val="Hyperlink"/>
            <w:b/>
            <w:lang w:bidi="pt-BR"/>
          </w:rPr>
          <w:t>https://cheatsheetseries.owasp.org/cheatsheets/Cross_Site_Scripting_Prevention_Cheat_Sheet.html</w:t>
        </w:r>
      </w:hyperlink>
      <w:r w:rsidR="00C1057E" w:rsidRPr="00C1057E">
        <w:rPr>
          <w:b/>
          <w:color w:val="auto"/>
          <w:lang w:bidi="pt-BR"/>
        </w:rPr>
        <w:t xml:space="preserve"> </w:t>
      </w:r>
    </w:p>
    <w:p w14:paraId="4A10C466" w14:textId="004B4CDC" w:rsidR="00657A4D" w:rsidRDefault="00657A4D" w:rsidP="00657A4D">
      <w:pPr>
        <w:rPr>
          <w:b/>
          <w:color w:val="auto"/>
          <w:lang w:bidi="pt-BR"/>
        </w:rPr>
      </w:pPr>
    </w:p>
    <w:p w14:paraId="63D03231" w14:textId="7CF8B51B" w:rsidR="00657A4D" w:rsidRPr="009B6EF9" w:rsidRDefault="00657A4D" w:rsidP="00657A4D">
      <w:pPr>
        <w:pStyle w:val="Ttulo3"/>
        <w:rPr>
          <w:rFonts w:ascii="Arial" w:hAnsi="Arial" w:cs="Arial"/>
          <w:b/>
          <w:bCs/>
          <w:i w:val="0"/>
          <w:iCs/>
          <w:sz w:val="32"/>
          <w:szCs w:val="24"/>
          <w:lang w:bidi="pt-BR"/>
        </w:rPr>
      </w:pPr>
      <w:proofErr w:type="spellStart"/>
      <w:r w:rsidRPr="009B6EF9">
        <w:rPr>
          <w:rFonts w:ascii="Arial" w:hAnsi="Arial" w:cs="Arial"/>
          <w:b/>
          <w:bCs/>
          <w:i w:val="0"/>
          <w:iCs/>
          <w:sz w:val="28"/>
          <w:szCs w:val="24"/>
          <w:lang w:bidi="pt-BR"/>
        </w:rPr>
        <w:t>X</w:t>
      </w:r>
      <w:r w:rsidR="009B6EF9">
        <w:rPr>
          <w:rFonts w:ascii="Arial" w:hAnsi="Arial" w:cs="Arial"/>
          <w:b/>
          <w:bCs/>
          <w:i w:val="0"/>
          <w:iCs/>
          <w:sz w:val="28"/>
          <w:szCs w:val="24"/>
          <w:lang w:bidi="pt-BR"/>
        </w:rPr>
        <w:t>ss</w:t>
      </w:r>
      <w:proofErr w:type="spellEnd"/>
      <w:r w:rsidRPr="009B6EF9">
        <w:rPr>
          <w:rFonts w:ascii="Arial" w:hAnsi="Arial" w:cs="Arial"/>
          <w:b/>
          <w:bCs/>
          <w:i w:val="0"/>
          <w:iCs/>
          <w:sz w:val="28"/>
          <w:szCs w:val="24"/>
          <w:lang w:bidi="pt-BR"/>
        </w:rPr>
        <w:t xml:space="preserve"> Armazenado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951"/>
      </w:tblGrid>
      <w:tr w:rsidR="00C1057E" w14:paraId="6EE3463D" w14:textId="77777777" w:rsidTr="00FD7546">
        <w:tc>
          <w:tcPr>
            <w:tcW w:w="9951" w:type="dxa"/>
          </w:tcPr>
          <w:p w14:paraId="7F40AABE" w14:textId="59AFAF2A" w:rsidR="00C1057E" w:rsidRPr="009B6EF9" w:rsidRDefault="00C1057E" w:rsidP="00FD7546">
            <w:pPr>
              <w:rPr>
                <w:rFonts w:ascii="Arial" w:hAnsi="Arial" w:cs="Arial"/>
                <w:color w:val="auto"/>
                <w:lang w:bidi="pt-BR"/>
              </w:rPr>
            </w:pPr>
            <w:r w:rsidRPr="009B6EF9">
              <w:rPr>
                <w:rFonts w:ascii="Arial" w:hAnsi="Arial" w:cs="Arial"/>
                <w:color w:val="auto"/>
                <w:lang w:bidi="pt-BR"/>
              </w:rPr>
              <w:t>IP: 10.1.0.12 / Vulnerabilidade: XSS Armazenado</w:t>
            </w:r>
          </w:p>
        </w:tc>
      </w:tr>
    </w:tbl>
    <w:p w14:paraId="200A7EE2" w14:textId="77777777" w:rsidR="00C1057E" w:rsidRDefault="00C1057E" w:rsidP="00C1057E">
      <w:pPr>
        <w:pStyle w:val="Ttulo2"/>
        <w:rPr>
          <w:sz w:val="32"/>
          <w:szCs w:val="12"/>
          <w:lang w:bidi="pt-BR"/>
        </w:rPr>
      </w:pPr>
      <w:r>
        <w:rPr>
          <w:sz w:val="32"/>
          <w:szCs w:val="12"/>
          <w:lang w:bidi="pt-BR"/>
        </w:rPr>
        <w:t>Sobre a vulnerabilidade</w:t>
      </w:r>
    </w:p>
    <w:p w14:paraId="00F5B805" w14:textId="77777777" w:rsidR="00657A4D" w:rsidRPr="00C90874" w:rsidRDefault="00657A4D" w:rsidP="00657A4D">
      <w:pPr>
        <w:spacing w:line="240" w:lineRule="auto"/>
        <w:rPr>
          <w:rFonts w:ascii="Arial" w:eastAsia="Times New Roman" w:hAnsi="Arial" w:cs="Arial"/>
          <w:color w:val="auto"/>
          <w:sz w:val="24"/>
          <w:szCs w:val="24"/>
          <w:lang w:eastAsia="pt-BR"/>
        </w:rPr>
      </w:pPr>
      <w:r w:rsidRPr="00C90874">
        <w:rPr>
          <w:rFonts w:ascii="Arial" w:eastAsia="Times New Roman" w:hAnsi="Arial" w:cs="Arial"/>
          <w:color w:val="auto"/>
          <w:sz w:val="24"/>
          <w:szCs w:val="24"/>
          <w:lang w:eastAsia="pt-BR"/>
        </w:rPr>
        <w:t xml:space="preserve">O </w:t>
      </w:r>
      <w:r w:rsidRPr="00C90874">
        <w:rPr>
          <w:rFonts w:ascii="Arial" w:eastAsia="Times New Roman" w:hAnsi="Arial" w:cs="Arial"/>
          <w:b/>
          <w:bCs/>
          <w:color w:val="auto"/>
          <w:sz w:val="24"/>
          <w:szCs w:val="24"/>
          <w:lang w:eastAsia="pt-BR"/>
        </w:rPr>
        <w:t>XSS armazenado</w:t>
      </w:r>
      <w:r w:rsidRPr="00C90874">
        <w:rPr>
          <w:rFonts w:ascii="Arial" w:eastAsia="Times New Roman" w:hAnsi="Arial" w:cs="Arial"/>
          <w:color w:val="auto"/>
          <w:sz w:val="24"/>
          <w:szCs w:val="24"/>
          <w:lang w:eastAsia="pt-BR"/>
        </w:rPr>
        <w:t xml:space="preserve"> é quando os dados não seguros são </w:t>
      </w:r>
      <w:r w:rsidRPr="00C90874">
        <w:rPr>
          <w:rFonts w:ascii="Arial" w:eastAsia="Times New Roman" w:hAnsi="Arial" w:cs="Arial"/>
          <w:b/>
          <w:bCs/>
          <w:color w:val="auto"/>
          <w:sz w:val="24"/>
          <w:szCs w:val="24"/>
          <w:lang w:eastAsia="pt-BR"/>
        </w:rPr>
        <w:t>armazenados</w:t>
      </w:r>
      <w:r w:rsidRPr="00C90874">
        <w:rPr>
          <w:rFonts w:ascii="Arial" w:eastAsia="Times New Roman" w:hAnsi="Arial" w:cs="Arial"/>
          <w:color w:val="auto"/>
          <w:sz w:val="24"/>
          <w:szCs w:val="24"/>
          <w:lang w:eastAsia="pt-BR"/>
        </w:rPr>
        <w:t xml:space="preserve"> em algum meio para que posteriormente seja recuperado. </w:t>
      </w:r>
    </w:p>
    <w:p w14:paraId="51127531" w14:textId="77777777" w:rsidR="00C1057E" w:rsidRDefault="00C1057E" w:rsidP="00C1057E">
      <w:pPr>
        <w:pStyle w:val="Ttulo2"/>
        <w:rPr>
          <w:sz w:val="32"/>
          <w:szCs w:val="12"/>
          <w:lang w:bidi="pt-BR"/>
        </w:rPr>
      </w:pPr>
      <w:r w:rsidRPr="00EF67B1">
        <w:rPr>
          <w:sz w:val="32"/>
          <w:szCs w:val="12"/>
          <w:lang w:bidi="pt-BR"/>
        </w:rPr>
        <w:t>Prova de Conceito</w:t>
      </w:r>
    </w:p>
    <w:p w14:paraId="03EACBE4" w14:textId="2694CCF6" w:rsidR="00C1057E" w:rsidRPr="00657A4D" w:rsidRDefault="00C1057E" w:rsidP="00657A4D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 xml:space="preserve">Adicionei um </w:t>
      </w:r>
      <w:r w:rsidRPr="00C1057E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&lt;script&gt;</w:t>
      </w:r>
      <w:proofErr w:type="spellStart"/>
      <w:r w:rsidRPr="00C1057E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alert</w:t>
      </w:r>
      <w:proofErr w:type="spellEnd"/>
      <w:r w:rsidRPr="00C1057E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(</w:t>
      </w:r>
      <w:proofErr w:type="gramStart"/>
      <w:r w:rsidRPr="00C1057E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1)&lt;</w:t>
      </w:r>
      <w:proofErr w:type="gramEnd"/>
      <w:r w:rsidRPr="00C1057E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/script&gt;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 xml:space="preserve"> no campo “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name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 xml:space="preserve">” e manipulei o parâmetro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max-lenght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html</w:t>
      </w:r>
      <w:proofErr w:type="spellEnd"/>
      <w:r w:rsidRPr="00C1057E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br/>
      </w:r>
      <w:r w:rsidRPr="00C1057E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br/>
      </w:r>
      <w:r w:rsidRPr="00C1057E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32F6B671" wp14:editId="378A95FA">
            <wp:extent cx="6325235" cy="3601720"/>
            <wp:effectExtent l="0" t="0" r="0" b="0"/>
            <wp:docPr id="18" name="Imagem 18" descr="Interface gráfica do usuário, Texto, Aplicativo, Site&#10;&#10;Descrição gerada automaticamente">
              <a:hlinkClick xmlns:a="http://schemas.openxmlformats.org/drawingml/2006/main" r:id="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Site&#10;&#10;Descrição gerada automaticamente">
                      <a:hlinkClick r:id="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3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CA4CC" w14:textId="77777777" w:rsidR="00C1057E" w:rsidRPr="00EF67B1" w:rsidRDefault="00C1057E" w:rsidP="00C1057E">
      <w:pPr>
        <w:pStyle w:val="Ttulo2"/>
        <w:rPr>
          <w:sz w:val="32"/>
          <w:szCs w:val="32"/>
          <w:lang w:bidi="pt-BR"/>
        </w:rPr>
      </w:pPr>
      <w:r w:rsidRPr="00EF67B1">
        <w:rPr>
          <w:sz w:val="32"/>
          <w:szCs w:val="32"/>
          <w:lang w:bidi="pt-BR"/>
        </w:rPr>
        <w:lastRenderedPageBreak/>
        <w:t>Recomendação</w:t>
      </w:r>
    </w:p>
    <w:p w14:paraId="516AFE13" w14:textId="196A332A" w:rsidR="00C1057E" w:rsidRPr="009B6EF9" w:rsidRDefault="00B203BA" w:rsidP="00C1057E">
      <w:pPr>
        <w:rPr>
          <w:rFonts w:ascii="Arial" w:hAnsi="Arial" w:cs="Arial"/>
          <w:b/>
          <w:bCs/>
          <w:color w:val="auto"/>
          <w:lang w:bidi="pt-BR"/>
        </w:rPr>
      </w:pPr>
      <w:hyperlink r:id="rId18" w:history="1">
        <w:r w:rsidR="00C90874" w:rsidRPr="00477499">
          <w:rPr>
            <w:rStyle w:val="Hyperlink"/>
            <w:rFonts w:ascii="Arial" w:hAnsi="Arial" w:cs="Arial"/>
            <w:b/>
            <w:bCs/>
            <w:sz w:val="24"/>
            <w:szCs w:val="20"/>
            <w:lang w:bidi="pt-BR"/>
          </w:rPr>
          <w:t>https://cheatsheetseries.owasp.org/cheatsheets/Cross_Site_Scripting_Prevention_Cheat_Sheet.html</w:t>
        </w:r>
      </w:hyperlink>
      <w:r w:rsidR="00C1057E" w:rsidRPr="009B6EF9">
        <w:rPr>
          <w:rFonts w:ascii="Arial" w:hAnsi="Arial" w:cs="Arial"/>
          <w:b/>
          <w:bCs/>
          <w:color w:val="auto"/>
          <w:sz w:val="24"/>
          <w:szCs w:val="20"/>
          <w:lang w:bidi="pt-BR"/>
        </w:rPr>
        <w:t xml:space="preserve"> </w:t>
      </w:r>
    </w:p>
    <w:p w14:paraId="3B7CCE43" w14:textId="3E01B71B" w:rsidR="00657A4D" w:rsidRDefault="00657A4D" w:rsidP="00C1057E">
      <w:pPr>
        <w:rPr>
          <w:b/>
          <w:lang w:bidi="pt-BR"/>
        </w:rPr>
      </w:pPr>
    </w:p>
    <w:p w14:paraId="62DA6DAF" w14:textId="30FCD946" w:rsidR="00657A4D" w:rsidRPr="00C90874" w:rsidRDefault="00657A4D" w:rsidP="00657A4D">
      <w:pPr>
        <w:pStyle w:val="Ttulo3"/>
        <w:rPr>
          <w:rFonts w:ascii="Arial" w:hAnsi="Arial" w:cs="Arial"/>
          <w:b/>
          <w:bCs/>
          <w:i w:val="0"/>
          <w:iCs/>
          <w:sz w:val="28"/>
          <w:szCs w:val="24"/>
          <w:lang w:bidi="pt-BR"/>
        </w:rPr>
      </w:pPr>
      <w:proofErr w:type="spellStart"/>
      <w:r w:rsidRPr="00C90874">
        <w:rPr>
          <w:rFonts w:ascii="Arial" w:hAnsi="Arial" w:cs="Arial"/>
          <w:b/>
          <w:bCs/>
          <w:i w:val="0"/>
          <w:iCs/>
          <w:sz w:val="28"/>
          <w:szCs w:val="24"/>
          <w:lang w:bidi="pt-BR"/>
        </w:rPr>
        <w:t>X</w:t>
      </w:r>
      <w:r w:rsidR="00C90874" w:rsidRPr="00C90874">
        <w:rPr>
          <w:rFonts w:ascii="Arial" w:hAnsi="Arial" w:cs="Arial"/>
          <w:b/>
          <w:bCs/>
          <w:i w:val="0"/>
          <w:iCs/>
          <w:sz w:val="28"/>
          <w:szCs w:val="24"/>
          <w:lang w:bidi="pt-BR"/>
        </w:rPr>
        <w:t>ss</w:t>
      </w:r>
      <w:proofErr w:type="spellEnd"/>
      <w:r w:rsidRPr="00C90874">
        <w:rPr>
          <w:rFonts w:ascii="Arial" w:hAnsi="Arial" w:cs="Arial"/>
          <w:b/>
          <w:bCs/>
          <w:i w:val="0"/>
          <w:iCs/>
          <w:sz w:val="28"/>
          <w:szCs w:val="24"/>
          <w:lang w:bidi="pt-BR"/>
        </w:rPr>
        <w:t xml:space="preserve"> DOM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951"/>
      </w:tblGrid>
      <w:tr w:rsidR="00657A4D" w14:paraId="15A1C7A2" w14:textId="77777777" w:rsidTr="00FD7546">
        <w:tc>
          <w:tcPr>
            <w:tcW w:w="9951" w:type="dxa"/>
          </w:tcPr>
          <w:p w14:paraId="38043CEB" w14:textId="05F1747D" w:rsidR="00657A4D" w:rsidRPr="002564DF" w:rsidRDefault="00657A4D" w:rsidP="00FD7546">
            <w:pPr>
              <w:rPr>
                <w:color w:val="auto"/>
                <w:lang w:bidi="pt-BR"/>
              </w:rPr>
            </w:pPr>
            <w:r>
              <w:rPr>
                <w:color w:val="auto"/>
                <w:lang w:bidi="pt-BR"/>
              </w:rPr>
              <w:t>IP: 10.1.0.12 / Vulnerabilidade: XSS DOM</w:t>
            </w:r>
          </w:p>
        </w:tc>
      </w:tr>
    </w:tbl>
    <w:p w14:paraId="7A745788" w14:textId="77777777" w:rsidR="00657A4D" w:rsidRDefault="00657A4D" w:rsidP="00657A4D">
      <w:pPr>
        <w:pStyle w:val="Ttulo2"/>
        <w:rPr>
          <w:sz w:val="32"/>
          <w:szCs w:val="12"/>
          <w:lang w:bidi="pt-BR"/>
        </w:rPr>
      </w:pPr>
      <w:r>
        <w:rPr>
          <w:sz w:val="32"/>
          <w:szCs w:val="12"/>
          <w:lang w:bidi="pt-BR"/>
        </w:rPr>
        <w:t>Sobre a vulnerabilidade</w:t>
      </w:r>
    </w:p>
    <w:p w14:paraId="0E863349" w14:textId="77777777" w:rsidR="00657A4D" w:rsidRPr="00C90874" w:rsidRDefault="00657A4D" w:rsidP="00657A4D">
      <w:pPr>
        <w:spacing w:line="240" w:lineRule="auto"/>
        <w:rPr>
          <w:rFonts w:ascii="Arial" w:eastAsia="Times New Roman" w:hAnsi="Arial" w:cs="Arial"/>
          <w:color w:val="auto"/>
          <w:sz w:val="24"/>
          <w:szCs w:val="24"/>
          <w:lang w:eastAsia="pt-BR"/>
        </w:rPr>
      </w:pPr>
      <w:r w:rsidRPr="00C90874">
        <w:rPr>
          <w:rFonts w:ascii="Arial" w:eastAsia="Times New Roman" w:hAnsi="Arial" w:cs="Arial"/>
          <w:color w:val="auto"/>
          <w:sz w:val="24"/>
          <w:szCs w:val="24"/>
          <w:lang w:eastAsia="pt-BR"/>
        </w:rPr>
        <w:t xml:space="preserve">Um ataque XSS baseado em DOM é possível se o aplicativo web escrever dados para o Modelo de Objeto de Documento sem higienização adequada. O invasor pode manipular esses dados para incluir conteúdo XSS na página da Web, por exemplo, código </w:t>
      </w:r>
      <w:proofErr w:type="spellStart"/>
      <w:r w:rsidRPr="00C90874">
        <w:rPr>
          <w:rFonts w:ascii="Arial" w:eastAsia="Times New Roman" w:hAnsi="Arial" w:cs="Arial"/>
          <w:color w:val="auto"/>
          <w:sz w:val="24"/>
          <w:szCs w:val="24"/>
          <w:lang w:eastAsia="pt-BR"/>
        </w:rPr>
        <w:t>JavaScript</w:t>
      </w:r>
      <w:proofErr w:type="spellEnd"/>
      <w:r w:rsidRPr="00C90874">
        <w:rPr>
          <w:rFonts w:ascii="Arial" w:eastAsia="Times New Roman" w:hAnsi="Arial" w:cs="Arial"/>
          <w:color w:val="auto"/>
          <w:sz w:val="24"/>
          <w:szCs w:val="24"/>
          <w:lang w:eastAsia="pt-BR"/>
        </w:rPr>
        <w:t xml:space="preserve"> malicioso.</w:t>
      </w:r>
    </w:p>
    <w:p w14:paraId="5CD08355" w14:textId="77777777" w:rsidR="00657A4D" w:rsidRDefault="00657A4D" w:rsidP="00657A4D">
      <w:pPr>
        <w:pStyle w:val="Ttulo2"/>
        <w:rPr>
          <w:sz w:val="32"/>
          <w:szCs w:val="12"/>
          <w:lang w:bidi="pt-BR"/>
        </w:rPr>
      </w:pPr>
      <w:r w:rsidRPr="00EF67B1">
        <w:rPr>
          <w:sz w:val="32"/>
          <w:szCs w:val="12"/>
          <w:lang w:bidi="pt-BR"/>
        </w:rPr>
        <w:t>Prova de Conceito</w:t>
      </w:r>
    </w:p>
    <w:p w14:paraId="68CB8E56" w14:textId="667B6313" w:rsidR="00657A4D" w:rsidRPr="00657A4D" w:rsidRDefault="00657A4D" w:rsidP="00657A4D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 xml:space="preserve">Adicionei um </w:t>
      </w:r>
      <w:r w:rsidRPr="00657A4D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&lt;script&gt;</w:t>
      </w:r>
      <w:proofErr w:type="spellStart"/>
      <w:r w:rsidRPr="00657A4D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alert</w:t>
      </w:r>
      <w:proofErr w:type="spellEnd"/>
      <w:r w:rsidRPr="00657A4D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('</w:t>
      </w:r>
      <w:proofErr w:type="spellStart"/>
      <w:r w:rsidRPr="00657A4D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vulneravel</w:t>
      </w:r>
      <w:proofErr w:type="spellEnd"/>
      <w:proofErr w:type="gramStart"/>
      <w:r w:rsidRPr="00657A4D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')&lt;</w:t>
      </w:r>
      <w:proofErr w:type="gramEnd"/>
      <w:r w:rsidRPr="00657A4D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/script&gt;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 xml:space="preserve"> no final do parâmetro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English</w:t>
      </w:r>
      <w:proofErr w:type="spellEnd"/>
      <w:r w:rsidRPr="00657A4D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br/>
      </w:r>
      <w:r w:rsidRPr="00657A4D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br/>
      </w:r>
      <w:r w:rsidRPr="00657A4D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23FAD509" wp14:editId="0D597317">
            <wp:extent cx="6325235" cy="2774950"/>
            <wp:effectExtent l="0" t="0" r="0" b="6350"/>
            <wp:docPr id="20" name="Imagem 20" descr="Interface gráfica do usuário, Aplicativo, Site&#10;&#10;Descrição gerada automaticamente">
              <a:hlinkClick xmlns:a="http://schemas.openxmlformats.org/drawingml/2006/main" r:id="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, Site&#10;&#10;Descrição gerada automaticamente">
                      <a:hlinkClick r:id="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3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A63D" w14:textId="77777777" w:rsidR="00657A4D" w:rsidRPr="00EF67B1" w:rsidRDefault="00657A4D" w:rsidP="00657A4D">
      <w:pPr>
        <w:pStyle w:val="Ttulo2"/>
        <w:rPr>
          <w:sz w:val="32"/>
          <w:szCs w:val="32"/>
          <w:lang w:bidi="pt-BR"/>
        </w:rPr>
      </w:pPr>
      <w:r w:rsidRPr="00EF67B1">
        <w:rPr>
          <w:sz w:val="32"/>
          <w:szCs w:val="32"/>
          <w:lang w:bidi="pt-BR"/>
        </w:rPr>
        <w:t>Recomendação</w:t>
      </w:r>
    </w:p>
    <w:p w14:paraId="62A9950E" w14:textId="67EC4DB1" w:rsidR="00C1057E" w:rsidRPr="00C90874" w:rsidRDefault="00B203BA" w:rsidP="00657A4D">
      <w:pPr>
        <w:rPr>
          <w:rFonts w:ascii="Arial" w:hAnsi="Arial" w:cs="Arial"/>
          <w:sz w:val="24"/>
          <w:szCs w:val="20"/>
          <w:lang w:bidi="pt-BR"/>
        </w:rPr>
      </w:pPr>
      <w:hyperlink r:id="rId20" w:history="1">
        <w:r w:rsidR="00C90874" w:rsidRPr="00477499">
          <w:rPr>
            <w:rStyle w:val="Hyperlink"/>
            <w:rFonts w:ascii="Arial" w:hAnsi="Arial" w:cs="Arial"/>
            <w:b/>
            <w:sz w:val="24"/>
            <w:szCs w:val="20"/>
            <w:lang w:bidi="pt-BR"/>
          </w:rPr>
          <w:t>https://cheatsheetseries.owasp.org/cheatsheets/Cross_Site_Scripting_Prevention_Cheat_Sheet.html</w:t>
        </w:r>
      </w:hyperlink>
    </w:p>
    <w:sectPr w:rsidR="00C1057E" w:rsidRPr="00C90874" w:rsidSect="002F1C57">
      <w:headerReference w:type="default" r:id="rId21"/>
      <w:footerReference w:type="default" r:id="rId22"/>
      <w:pgSz w:w="11900" w:h="16838"/>
      <w:pgMar w:top="1702" w:right="946" w:bottom="1440" w:left="993" w:header="0" w:footer="1072" w:gutter="0"/>
      <w:cols w:space="720" w:equalWidth="0">
        <w:col w:w="9967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6E427" w14:textId="77777777" w:rsidR="00B203BA" w:rsidRDefault="00B203BA" w:rsidP="004B7E44">
      <w:r>
        <w:separator/>
      </w:r>
    </w:p>
  </w:endnote>
  <w:endnote w:type="continuationSeparator" w:id="0">
    <w:p w14:paraId="7E60DCF3" w14:textId="77777777" w:rsidR="00B203BA" w:rsidRDefault="00B203BA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4204C" w14:textId="5F058633" w:rsidR="002F1C57" w:rsidRDefault="002F1C57" w:rsidP="002F1C57">
    <w:pPr>
      <w:pStyle w:val="Rodap"/>
      <w:jc w:val="left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71FA4B16" wp14:editId="4D461D40">
              <wp:simplePos x="0" y="0"/>
              <wp:positionH relativeFrom="margin">
                <wp:posOffset>4150995</wp:posOffset>
              </wp:positionH>
              <wp:positionV relativeFrom="paragraph">
                <wp:posOffset>381635</wp:posOffset>
              </wp:positionV>
              <wp:extent cx="2571750" cy="323215"/>
              <wp:effectExtent l="0" t="0" r="19050" b="19685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1750" cy="32321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4ABD48A" w14:textId="21E9CFD1" w:rsidR="002F1C57" w:rsidRPr="00C2435E" w:rsidRDefault="002F1C57">
                          <w:pPr>
                            <w:rPr>
                              <w:b/>
                              <w:bCs/>
                              <w:sz w:val="32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C2435E">
                            <w:rPr>
                              <w:b/>
                              <w:bCs/>
                              <w:sz w:val="32"/>
                              <w:szCs w:val="2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DOCUMENTO SIGILOSO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FA4B16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326.85pt;margin-top:30.05pt;width:202.5pt;height:25.4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" filled="f">
              <v:textbox>
                <w:txbxContent>
                  <w:p w14:paraId="54ABD48A" w14:textId="21E9CFD1" w:rsidR="002F1C57" w:rsidRPr="00C2435E" w:rsidRDefault="002F1C57">
                    <w:pPr>
                      <w:rPr>
                        <w:b/>
                        <w:bCs/>
                        <w:sz w:val="32"/>
                        <w:szCs w:val="24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C2435E">
                      <w:rPr>
                        <w:b/>
                        <w:bCs/>
                        <w:sz w:val="32"/>
                        <w:szCs w:val="24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DOCUMENTO SIGILOSO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2F1C57">
      <w:rPr>
        <w:noProof/>
      </w:rPr>
      <w:drawing>
        <wp:anchor distT="0" distB="0" distL="114300" distR="114300" simplePos="0" relativeHeight="251662336" behindDoc="1" locked="0" layoutInCell="1" allowOverlap="1" wp14:anchorId="542BBA89" wp14:editId="46026607">
          <wp:simplePos x="0" y="0"/>
          <wp:positionH relativeFrom="page">
            <wp:posOffset>-85725</wp:posOffset>
          </wp:positionH>
          <wp:positionV relativeFrom="paragraph">
            <wp:posOffset>162560</wp:posOffset>
          </wp:positionV>
          <wp:extent cx="7962900" cy="704850"/>
          <wp:effectExtent l="0" t="0" r="0" b="0"/>
          <wp:wrapNone/>
          <wp:docPr id="118" name="Imagem 118" descr="Imagem em preto e bran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Imagem em preto e branc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62900" cy="704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0AC15" w14:textId="77777777" w:rsidR="00B203BA" w:rsidRDefault="00B203BA" w:rsidP="004B7E44">
      <w:r>
        <w:separator/>
      </w:r>
    </w:p>
  </w:footnote>
  <w:footnote w:type="continuationSeparator" w:id="0">
    <w:p w14:paraId="6A631290" w14:textId="77777777" w:rsidR="00B203BA" w:rsidRDefault="00B203BA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B61DF" w14:textId="4CE7BC27" w:rsidR="002F1C57" w:rsidRDefault="00C2435E">
    <w:pPr>
      <w:pStyle w:val="Cabealho"/>
    </w:pPr>
    <w:r w:rsidRPr="002F1C57">
      <w:rPr>
        <w:noProof/>
      </w:rPr>
      <w:drawing>
        <wp:anchor distT="0" distB="0" distL="114300" distR="114300" simplePos="0" relativeHeight="251660288" behindDoc="0" locked="0" layoutInCell="1" allowOverlap="1" wp14:anchorId="4345BE10" wp14:editId="09A4CDEE">
          <wp:simplePos x="0" y="0"/>
          <wp:positionH relativeFrom="column">
            <wp:posOffset>4769485</wp:posOffset>
          </wp:positionH>
          <wp:positionV relativeFrom="paragraph">
            <wp:posOffset>311785</wp:posOffset>
          </wp:positionV>
          <wp:extent cx="1819275" cy="323850"/>
          <wp:effectExtent l="0" t="0" r="9525" b="0"/>
          <wp:wrapNone/>
          <wp:docPr id="116" name="Imagem 116" descr="Texto,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Texto, 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275" cy="323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67C7C0EF" wp14:editId="712A1545">
              <wp:simplePos x="0" y="0"/>
              <wp:positionH relativeFrom="margin">
                <wp:posOffset>-421005</wp:posOffset>
              </wp:positionH>
              <wp:positionV relativeFrom="paragraph">
                <wp:posOffset>228600</wp:posOffset>
              </wp:positionV>
              <wp:extent cx="4924425" cy="457200"/>
              <wp:effectExtent l="0" t="0" r="28575" b="19050"/>
              <wp:wrapNone/>
              <wp:docPr id="119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24425" cy="45720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BBA7CFC" w14:textId="18F24F01" w:rsidR="00C2435E" w:rsidRPr="00C2435E" w:rsidRDefault="00C2435E">
                          <w:pPr>
                            <w:rPr>
                              <w:rFonts w:asciiTheme="majorHAnsi" w:hAnsiTheme="majorHAnsi"/>
                              <w:b/>
                              <w:bCs/>
                              <w:sz w:val="52"/>
                              <w:szCs w:val="44"/>
                            </w:rPr>
                          </w:pPr>
                          <w:r w:rsidRPr="00C2435E">
                            <w:rPr>
                              <w:rFonts w:asciiTheme="majorHAnsi" w:hAnsiTheme="majorHAnsi"/>
                              <w:b/>
                              <w:bCs/>
                              <w:sz w:val="52"/>
                              <w:szCs w:val="44"/>
                            </w:rPr>
                            <w:t>PENETRATION TESTING REPORT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C7C0EF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30" type="#_x0000_t202" style="position:absolute;margin-left:-33.15pt;margin-top:18pt;width:387.75pt;height:3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" filled="f">
              <v:textbox>
                <w:txbxContent>
                  <w:p w14:paraId="2BBA7CFC" w14:textId="18F24F01" w:rsidR="00C2435E" w:rsidRPr="00C2435E" w:rsidRDefault="00C2435E">
                    <w:pPr>
                      <w:rPr>
                        <w:rFonts w:asciiTheme="majorHAnsi" w:hAnsiTheme="majorHAnsi"/>
                        <w:b/>
                        <w:bCs/>
                        <w:sz w:val="52"/>
                        <w:szCs w:val="44"/>
                      </w:rPr>
                    </w:pPr>
                    <w:r w:rsidRPr="00C2435E">
                      <w:rPr>
                        <w:rFonts w:asciiTheme="majorHAnsi" w:hAnsiTheme="majorHAnsi"/>
                        <w:b/>
                        <w:bCs/>
                        <w:sz w:val="52"/>
                        <w:szCs w:val="44"/>
                      </w:rPr>
                      <w:t>PENETRATION TESTING REPORT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2F1C57" w:rsidRPr="002F1C57">
      <w:rPr>
        <w:noProof/>
      </w:rPr>
      <w:drawing>
        <wp:anchor distT="0" distB="0" distL="114300" distR="114300" simplePos="0" relativeHeight="251659264" behindDoc="1" locked="0" layoutInCell="1" allowOverlap="1" wp14:anchorId="7738EBDC" wp14:editId="2CDC4A83">
          <wp:simplePos x="0" y="0"/>
          <wp:positionH relativeFrom="page">
            <wp:align>left</wp:align>
          </wp:positionH>
          <wp:positionV relativeFrom="paragraph">
            <wp:posOffset>1</wp:posOffset>
          </wp:positionV>
          <wp:extent cx="7962900" cy="895350"/>
          <wp:effectExtent l="0" t="0" r="0" b="0"/>
          <wp:wrapNone/>
          <wp:docPr id="117" name="Imagem 117" descr="Imagem em preto e bran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Imagem em preto e branco&#10;&#10;Descrição gerad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62900" cy="895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F7ECC"/>
    <w:multiLevelType w:val="multilevel"/>
    <w:tmpl w:val="B7ACE462"/>
    <w:lvl w:ilvl="0">
      <w:start w:val="1"/>
      <w:numFmt w:val="decimal"/>
      <w:lvlText w:val="%1."/>
      <w:lvlJc w:val="left"/>
      <w:pPr>
        <w:ind w:left="536" w:hanging="360"/>
      </w:pPr>
      <w:rPr>
        <w:rFonts w:hint="default"/>
        <w:b/>
        <w:bCs w:val="0"/>
      </w:rPr>
    </w:lvl>
    <w:lvl w:ilvl="1">
      <w:start w:val="2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5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4" w:hanging="1800"/>
      </w:pPr>
      <w:rPr>
        <w:rFonts w:hint="default"/>
      </w:rPr>
    </w:lvl>
  </w:abstractNum>
  <w:abstractNum w:abstractNumId="1" w15:restartNumberingAfterBreak="0">
    <w:nsid w:val="08C04BDC"/>
    <w:multiLevelType w:val="hybridMultilevel"/>
    <w:tmpl w:val="E028EF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773BC4"/>
    <w:multiLevelType w:val="hybridMultilevel"/>
    <w:tmpl w:val="36222EDC"/>
    <w:lvl w:ilvl="0" w:tplc="7264EE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4A219F"/>
    <w:multiLevelType w:val="hybridMultilevel"/>
    <w:tmpl w:val="32E03D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2B6294"/>
    <w:multiLevelType w:val="hybridMultilevel"/>
    <w:tmpl w:val="2EC471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90697C"/>
    <w:multiLevelType w:val="hybridMultilevel"/>
    <w:tmpl w:val="BC4406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84580F"/>
    <w:multiLevelType w:val="hybridMultilevel"/>
    <w:tmpl w:val="1C86C4B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4DF17A9"/>
    <w:multiLevelType w:val="hybridMultilevel"/>
    <w:tmpl w:val="BC4406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293D49"/>
    <w:multiLevelType w:val="hybridMultilevel"/>
    <w:tmpl w:val="B18602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5075758">
    <w:abstractNumId w:val="0"/>
  </w:num>
  <w:num w:numId="2" w16cid:durableId="736590401">
    <w:abstractNumId w:val="6"/>
  </w:num>
  <w:num w:numId="3" w16cid:durableId="601765002">
    <w:abstractNumId w:val="1"/>
  </w:num>
  <w:num w:numId="4" w16cid:durableId="1352416198">
    <w:abstractNumId w:val="2"/>
  </w:num>
  <w:num w:numId="5" w16cid:durableId="332223797">
    <w:abstractNumId w:val="7"/>
  </w:num>
  <w:num w:numId="6" w16cid:durableId="148600859">
    <w:abstractNumId w:val="5"/>
  </w:num>
  <w:num w:numId="7" w16cid:durableId="1403066029">
    <w:abstractNumId w:val="3"/>
  </w:num>
  <w:num w:numId="8" w16cid:durableId="105079589">
    <w:abstractNumId w:val="8"/>
  </w:num>
  <w:num w:numId="9" w16cid:durableId="18064628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9DD"/>
    <w:rsid w:val="000029C8"/>
    <w:rsid w:val="000031EE"/>
    <w:rsid w:val="000B3A69"/>
    <w:rsid w:val="000E5DC2"/>
    <w:rsid w:val="00115F18"/>
    <w:rsid w:val="0012190F"/>
    <w:rsid w:val="00126D07"/>
    <w:rsid w:val="001560E8"/>
    <w:rsid w:val="001F00A3"/>
    <w:rsid w:val="002019DD"/>
    <w:rsid w:val="00226790"/>
    <w:rsid w:val="00227A8C"/>
    <w:rsid w:val="002314E1"/>
    <w:rsid w:val="002564DF"/>
    <w:rsid w:val="002869B2"/>
    <w:rsid w:val="0029136D"/>
    <w:rsid w:val="00293B83"/>
    <w:rsid w:val="002944E1"/>
    <w:rsid w:val="002B539F"/>
    <w:rsid w:val="002E69F0"/>
    <w:rsid w:val="002F1C57"/>
    <w:rsid w:val="00300425"/>
    <w:rsid w:val="00315108"/>
    <w:rsid w:val="0032621D"/>
    <w:rsid w:val="00373E2D"/>
    <w:rsid w:val="003741E6"/>
    <w:rsid w:val="00383A1D"/>
    <w:rsid w:val="00390593"/>
    <w:rsid w:val="00394971"/>
    <w:rsid w:val="003A0D44"/>
    <w:rsid w:val="003B159A"/>
    <w:rsid w:val="003C6479"/>
    <w:rsid w:val="003E7A40"/>
    <w:rsid w:val="00434001"/>
    <w:rsid w:val="004473FA"/>
    <w:rsid w:val="00481C00"/>
    <w:rsid w:val="004B575B"/>
    <w:rsid w:val="004B7E44"/>
    <w:rsid w:val="004D5252"/>
    <w:rsid w:val="004D67D2"/>
    <w:rsid w:val="004F2B86"/>
    <w:rsid w:val="005108DE"/>
    <w:rsid w:val="00514530"/>
    <w:rsid w:val="00533598"/>
    <w:rsid w:val="0054722F"/>
    <w:rsid w:val="00553E77"/>
    <w:rsid w:val="005570E1"/>
    <w:rsid w:val="0057759E"/>
    <w:rsid w:val="005819CC"/>
    <w:rsid w:val="00583934"/>
    <w:rsid w:val="005A718F"/>
    <w:rsid w:val="005B5C37"/>
    <w:rsid w:val="005E3845"/>
    <w:rsid w:val="00605D03"/>
    <w:rsid w:val="00605EAE"/>
    <w:rsid w:val="0064649B"/>
    <w:rsid w:val="00657A4D"/>
    <w:rsid w:val="006727BB"/>
    <w:rsid w:val="00687B0E"/>
    <w:rsid w:val="00690589"/>
    <w:rsid w:val="006A3CE7"/>
    <w:rsid w:val="006A5D14"/>
    <w:rsid w:val="006A72A9"/>
    <w:rsid w:val="006F6229"/>
    <w:rsid w:val="0073654C"/>
    <w:rsid w:val="00745C27"/>
    <w:rsid w:val="007516CF"/>
    <w:rsid w:val="007754A7"/>
    <w:rsid w:val="00782796"/>
    <w:rsid w:val="007D6F84"/>
    <w:rsid w:val="007E69F1"/>
    <w:rsid w:val="00897AEA"/>
    <w:rsid w:val="008B33BC"/>
    <w:rsid w:val="008C0839"/>
    <w:rsid w:val="008C7321"/>
    <w:rsid w:val="008E32BC"/>
    <w:rsid w:val="008F0BFB"/>
    <w:rsid w:val="00907A8E"/>
    <w:rsid w:val="009120E9"/>
    <w:rsid w:val="00945900"/>
    <w:rsid w:val="00947DB8"/>
    <w:rsid w:val="00974831"/>
    <w:rsid w:val="0099393D"/>
    <w:rsid w:val="00996E8D"/>
    <w:rsid w:val="009B5E58"/>
    <w:rsid w:val="009B6EF9"/>
    <w:rsid w:val="009C396C"/>
    <w:rsid w:val="009C3C92"/>
    <w:rsid w:val="009F3F5C"/>
    <w:rsid w:val="00A224B5"/>
    <w:rsid w:val="00A25958"/>
    <w:rsid w:val="00A765FF"/>
    <w:rsid w:val="00AB0C85"/>
    <w:rsid w:val="00AB13C1"/>
    <w:rsid w:val="00AB302E"/>
    <w:rsid w:val="00AC17FE"/>
    <w:rsid w:val="00AC6A81"/>
    <w:rsid w:val="00AF5242"/>
    <w:rsid w:val="00AF66DD"/>
    <w:rsid w:val="00B203BA"/>
    <w:rsid w:val="00B47736"/>
    <w:rsid w:val="00B5378C"/>
    <w:rsid w:val="00B572B4"/>
    <w:rsid w:val="00B60F66"/>
    <w:rsid w:val="00B67F6D"/>
    <w:rsid w:val="00BB3C5D"/>
    <w:rsid w:val="00BB5768"/>
    <w:rsid w:val="00BC5649"/>
    <w:rsid w:val="00BD055D"/>
    <w:rsid w:val="00BD449C"/>
    <w:rsid w:val="00BE216A"/>
    <w:rsid w:val="00BF30EF"/>
    <w:rsid w:val="00C1057E"/>
    <w:rsid w:val="00C2435E"/>
    <w:rsid w:val="00C34F8C"/>
    <w:rsid w:val="00C90053"/>
    <w:rsid w:val="00C90874"/>
    <w:rsid w:val="00D2159E"/>
    <w:rsid w:val="00D516B4"/>
    <w:rsid w:val="00D601FB"/>
    <w:rsid w:val="00D6591B"/>
    <w:rsid w:val="00D9428A"/>
    <w:rsid w:val="00DA3D1A"/>
    <w:rsid w:val="00DB26A7"/>
    <w:rsid w:val="00DD4F14"/>
    <w:rsid w:val="00DE4345"/>
    <w:rsid w:val="00E00542"/>
    <w:rsid w:val="00E073C2"/>
    <w:rsid w:val="00E12EA7"/>
    <w:rsid w:val="00E76CAD"/>
    <w:rsid w:val="00E94B5F"/>
    <w:rsid w:val="00EF58D9"/>
    <w:rsid w:val="00EF67B1"/>
    <w:rsid w:val="00F51814"/>
    <w:rsid w:val="00F54586"/>
    <w:rsid w:val="00F74067"/>
    <w:rsid w:val="00FA15E0"/>
    <w:rsid w:val="00FC20DF"/>
    <w:rsid w:val="00FD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86F069"/>
  <w15:chartTrackingRefBased/>
  <w15:docId w15:val="{E66C1C3D-9BCF-4ACB-A12D-0C17921F9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  <w:lang w:val="pt-BR"/>
    </w:rPr>
  </w:style>
  <w:style w:type="paragraph" w:styleId="Ttulo1">
    <w:name w:val="heading 1"/>
    <w:basedOn w:val="Normal"/>
    <w:link w:val="Ttulo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har"/>
    <w:uiPriority w:val="1"/>
    <w:qFormat/>
    <w:rsid w:val="00126D07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0"/>
      <w:szCs w:val="40"/>
    </w:rPr>
  </w:style>
  <w:style w:type="character" w:customStyle="1" w:styleId="TtuloChar">
    <w:name w:val="Título Char"/>
    <w:basedOn w:val="Fontepargpadro"/>
    <w:link w:val="Ttulo"/>
    <w:uiPriority w:val="1"/>
    <w:rsid w:val="00126D07"/>
    <w:rPr>
      <w:rFonts w:asciiTheme="majorHAnsi" w:eastAsia="Times New Roman" w:hAnsiTheme="majorHAnsi" w:cs="Times New Roman"/>
      <w:b/>
      <w:caps/>
      <w:color w:val="FFFFFF" w:themeColor="background1"/>
      <w:sz w:val="90"/>
      <w:szCs w:val="40"/>
      <w:lang w:val="pt-BR"/>
    </w:rPr>
  </w:style>
  <w:style w:type="paragraph" w:styleId="Subttulo">
    <w:name w:val="Subtitle"/>
    <w:basedOn w:val="Normal"/>
    <w:link w:val="Subttulo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har">
    <w:name w:val="Subtítulo Char"/>
    <w:basedOn w:val="Fontepargpadro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emEspaament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har">
    <w:name w:val="Título 2 Char"/>
    <w:basedOn w:val="Fontepargpadro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har">
    <w:name w:val="Título 3 Char"/>
    <w:basedOn w:val="Fontepargpadro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har">
    <w:name w:val="Título 4 Char"/>
    <w:basedOn w:val="Fontepargpadro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har">
    <w:name w:val="Título 5 Char"/>
    <w:basedOn w:val="Fontepargpadro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Cabealho">
    <w:name w:val="header"/>
    <w:aliases w:val="h"/>
    <w:basedOn w:val="Normal"/>
    <w:link w:val="CabealhoChar"/>
    <w:unhideWhenUsed/>
    <w:rsid w:val="005A718F"/>
    <w:pPr>
      <w:spacing w:line="240" w:lineRule="auto"/>
    </w:pPr>
  </w:style>
  <w:style w:type="character" w:customStyle="1" w:styleId="CabealhoChar">
    <w:name w:val="Cabeçalho Char"/>
    <w:aliases w:val="h Char"/>
    <w:basedOn w:val="Fontepargpadro"/>
    <w:link w:val="Cabealho"/>
    <w:qFormat/>
    <w:rsid w:val="005A718F"/>
  </w:style>
  <w:style w:type="paragraph" w:styleId="Rodap">
    <w:name w:val="footer"/>
    <w:basedOn w:val="Normal"/>
    <w:link w:val="RodapChar"/>
    <w:uiPriority w:val="99"/>
    <w:unhideWhenUsed/>
    <w:rsid w:val="005A718F"/>
    <w:pPr>
      <w:spacing w:line="240" w:lineRule="auto"/>
      <w:jc w:val="center"/>
    </w:pPr>
  </w:style>
  <w:style w:type="character" w:customStyle="1" w:styleId="RodapChar">
    <w:name w:val="Rodapé Char"/>
    <w:basedOn w:val="Fontepargpadro"/>
    <w:link w:val="Rodap"/>
    <w:uiPriority w:val="99"/>
    <w:qFormat/>
    <w:rsid w:val="005A718F"/>
  </w:style>
  <w:style w:type="character" w:styleId="TextodoEspaoReservado">
    <w:name w:val="Placeholder Text"/>
    <w:basedOn w:val="Fontepargpadro"/>
    <w:uiPriority w:val="99"/>
    <w:semiHidden/>
    <w:rsid w:val="00945900"/>
    <w:rPr>
      <w:color w:val="808080"/>
    </w:rPr>
  </w:style>
  <w:style w:type="character" w:styleId="Hyperlink">
    <w:name w:val="Hyperlink"/>
    <w:basedOn w:val="Fontepargpadro"/>
    <w:uiPriority w:val="99"/>
    <w:unhideWhenUsed/>
    <w:rsid w:val="002019DD"/>
    <w:rPr>
      <w:color w:val="93C842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019D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5570E1"/>
    <w:pPr>
      <w:spacing w:line="240" w:lineRule="auto"/>
      <w:ind w:left="720"/>
      <w:contextualSpacing/>
    </w:pPr>
    <w:rPr>
      <w:rFonts w:ascii="Arial" w:eastAsia="Times New Roman" w:hAnsi="Arial" w:cs="Times New Roman"/>
      <w:color w:val="auto"/>
      <w:sz w:val="24"/>
      <w:szCs w:val="20"/>
    </w:rPr>
  </w:style>
  <w:style w:type="table" w:styleId="Tabelacomgrade">
    <w:name w:val="Table Grid"/>
    <w:basedOn w:val="Tabelanormal"/>
    <w:uiPriority w:val="39"/>
    <w:rsid w:val="00C900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2564DF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564D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C6479"/>
    <w:pPr>
      <w:spacing w:after="100"/>
      <w:ind w:left="280"/>
    </w:pPr>
  </w:style>
  <w:style w:type="character" w:styleId="Forte">
    <w:name w:val="Strong"/>
    <w:basedOn w:val="Fontepargpadro"/>
    <w:uiPriority w:val="22"/>
    <w:qFormat/>
    <w:rsid w:val="00657A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0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hyperlink" Target="https://cheatsheetseries.owasp.org/cheatsheets/Cross_Site_Scripting_Prevention_Cheat_Sheet.html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cheatsheetseries.owasp.org/cheatsheets/Cross_Site_Scripting_Prevention_Cheat_Sheet.html" TargetMode="External"/><Relationship Id="rId20" Type="http://schemas.openxmlformats.org/officeDocument/2006/relationships/hyperlink" Target="https://cheatsheetseries.owasp.org/cheatsheets/Cross_Site_Scripting_Prevention_Cheat_Shee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en.wikiquote.org/wiki/Black" TargetMode="External"/><Relationship Id="rId14" Type="http://schemas.openxmlformats.org/officeDocument/2006/relationships/hyperlink" Target="https://docs.microsoft.com/en-us/security-updates/securitybulletins/2017/ms17-010" TargetMode="External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en.wikiquote.org/wiki/Black" TargetMode="External"/><Relationship Id="rId1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en.wikiquote.org/wiki/Black" TargetMode="External"/><Relationship Id="rId2" Type="http://schemas.openxmlformats.org/officeDocument/2006/relationships/image" Target="media/image1.jp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&#227;o%20Paulo%20Machado\AppData\Roaming\Microsoft\Templates\Relat&#243;rio%20de%20neg&#243;cios%20(design%20profissional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00C43-D051-42B7-BF0C-B97EEDE07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de negócios (design profissional).dotx</Template>
  <TotalTime>4</TotalTime>
  <Pages>7</Pages>
  <Words>892</Words>
  <Characters>4818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Machado</dc:creator>
  <cp:keywords/>
  <dc:description/>
  <cp:lastModifiedBy>hs</cp:lastModifiedBy>
  <cp:revision>2</cp:revision>
  <cp:lastPrinted>2021-10-06T18:31:00Z</cp:lastPrinted>
  <dcterms:created xsi:type="dcterms:W3CDTF">2022-04-05T18:54:00Z</dcterms:created>
  <dcterms:modified xsi:type="dcterms:W3CDTF">2022-04-05T18:54:00Z</dcterms:modified>
</cp:coreProperties>
</file>